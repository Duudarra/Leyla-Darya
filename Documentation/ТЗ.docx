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0A48A" w14:textId="77777777" w:rsidR="005F0E03" w:rsidRDefault="005F0E03" w:rsidP="00C14ACC">
      <w:pPr>
        <w:ind w:firstLine="0"/>
        <w:rPr>
          <w:noProof/>
        </w:rPr>
      </w:pPr>
      <w:bookmarkStart w:id="0" w:name="_Hlk149228428"/>
      <w:bookmarkEnd w:id="0"/>
    </w:p>
    <w:p w14:paraId="5C4CCFDA" w14:textId="77777777" w:rsidR="005F0E03" w:rsidRPr="00646136" w:rsidRDefault="005F0E03" w:rsidP="00EA6493">
      <w:pPr>
        <w:rPr>
          <w:noProof/>
        </w:rPr>
      </w:pPr>
    </w:p>
    <w:p w14:paraId="66DDFF13" w14:textId="77777777" w:rsidR="00990EAC" w:rsidRPr="00646136" w:rsidRDefault="00990EAC" w:rsidP="00990EAC"/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C14ACC" w14:paraId="1667D6E8" w14:textId="77777777" w:rsidTr="00FC0F98">
        <w:trPr>
          <w:trHeight w:val="80"/>
          <w:jc w:val="right"/>
        </w:trPr>
        <w:tc>
          <w:tcPr>
            <w:tcW w:w="4820" w:type="dxa"/>
          </w:tcPr>
          <w:p w14:paraId="6CA59706" w14:textId="77777777" w:rsidR="00C14ACC" w:rsidRDefault="00C14ACC" w:rsidP="00FB6BCC">
            <w:pPr>
              <w:widowControl w:val="0"/>
              <w:ind w:firstLine="0"/>
            </w:pPr>
          </w:p>
        </w:tc>
        <w:tc>
          <w:tcPr>
            <w:tcW w:w="1163" w:type="dxa"/>
          </w:tcPr>
          <w:p w14:paraId="279FB7A5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3554EF29" w14:textId="77777777" w:rsidR="00C14ACC" w:rsidRDefault="00C14ACC" w:rsidP="00FB6BCC">
            <w:pPr>
              <w:widowControl w:val="0"/>
              <w:ind w:firstLine="0"/>
            </w:pPr>
            <w:r>
              <w:t>УТВЕРЖДАЮ</w:t>
            </w:r>
          </w:p>
        </w:tc>
      </w:tr>
      <w:tr w:rsidR="00C14ACC" w14:paraId="60F9BB9D" w14:textId="77777777" w:rsidTr="00FB6BCC">
        <w:trPr>
          <w:trHeight w:val="2047"/>
          <w:jc w:val="right"/>
        </w:trPr>
        <w:tc>
          <w:tcPr>
            <w:tcW w:w="4820" w:type="dxa"/>
          </w:tcPr>
          <w:p w14:paraId="28AC420C" w14:textId="77777777" w:rsidR="00C14ACC" w:rsidRDefault="00C14ACC" w:rsidP="00FB6BCC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736E8FF0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7394D243" w14:textId="77777777" w:rsidR="00C14ACC" w:rsidRDefault="00C14ACC" w:rsidP="00FB6BCC">
            <w:pPr>
              <w:widowControl w:val="0"/>
              <w:ind w:firstLine="0"/>
            </w:pPr>
            <w:r>
              <w:t>Руководитель</w:t>
            </w:r>
          </w:p>
          <w:p w14:paraId="2F5339B8" w14:textId="77777777" w:rsidR="00C14ACC" w:rsidRDefault="00C14ACC" w:rsidP="00FB6BCC">
            <w:pPr>
              <w:widowControl w:val="0"/>
              <w:ind w:firstLine="0"/>
            </w:pPr>
            <w:r>
              <w:t>________________ Сергеева Е.Г.</w:t>
            </w:r>
          </w:p>
          <w:p w14:paraId="26DA188B" w14:textId="77777777" w:rsidR="00C14ACC" w:rsidRDefault="00C14ACC" w:rsidP="00FB6BCC">
            <w:pPr>
              <w:widowControl w:val="0"/>
              <w:ind w:firstLine="0"/>
            </w:pPr>
            <w:r>
              <w:t>«____» _____________ 20__ г.</w:t>
            </w:r>
          </w:p>
          <w:p w14:paraId="17EC5807" w14:textId="77777777" w:rsidR="00C14ACC" w:rsidRDefault="00C14ACC" w:rsidP="00FB6BCC">
            <w:pPr>
              <w:widowControl w:val="0"/>
              <w:ind w:firstLine="0"/>
              <w:rPr>
                <w:sz w:val="16"/>
              </w:rPr>
            </w:pPr>
            <w:r>
              <w:rPr>
                <w:sz w:val="16"/>
                <w:szCs w:val="16"/>
              </w:rPr>
              <w:t>М.П.</w:t>
            </w:r>
          </w:p>
        </w:tc>
      </w:tr>
    </w:tbl>
    <w:p w14:paraId="679F6347" w14:textId="77777777" w:rsidR="00C14ACC" w:rsidRDefault="00C14ACC" w:rsidP="00C14ACC">
      <w:pPr>
        <w:pStyle w:val="vguxTitleDocName"/>
      </w:pPr>
      <w:r>
        <w:rPr>
          <w:lang w:val="ru-RU"/>
        </w:rPr>
        <w:t>ТЕХНИЧЕСКОЕ ЗАДАНИЕ</w:t>
      </w:r>
    </w:p>
    <w:p w14:paraId="68B0948D" w14:textId="77777777" w:rsidR="00C14ACC" w:rsidRDefault="00C14ACC" w:rsidP="00C14ACC">
      <w:pPr>
        <w:ind w:firstLine="0"/>
        <w:jc w:val="center"/>
      </w:pPr>
      <w:r>
        <w:t>на разработку</w:t>
      </w:r>
    </w:p>
    <w:p w14:paraId="7E1EAD5D" w14:textId="07486B13" w:rsidR="00C14ACC" w:rsidRDefault="00A85C75" w:rsidP="00C14ACC">
      <w:pPr>
        <w:pStyle w:val="afc"/>
        <w:spacing w:before="0" w:beforeAutospacing="0" w:after="0" w:afterAutospacing="0"/>
        <w:jc w:val="center"/>
      </w:pPr>
      <w:r>
        <w:rPr>
          <w:color w:val="000000"/>
        </w:rPr>
        <w:t>_информационной системы</w:t>
      </w:r>
      <w:r w:rsidR="00C14ACC">
        <w:rPr>
          <w:color w:val="000000"/>
        </w:rPr>
        <w:t xml:space="preserve"> </w:t>
      </w:r>
      <w:r w:rsidR="00D8475D">
        <w:rPr>
          <w:color w:val="000000"/>
        </w:rPr>
        <w:t xml:space="preserve">для </w:t>
      </w:r>
      <w:r w:rsidR="007A08DD">
        <w:rPr>
          <w:color w:val="000000"/>
        </w:rPr>
        <w:t>кофе</w:t>
      </w:r>
      <w:r w:rsidR="00D8475D">
        <w:rPr>
          <w:color w:val="000000"/>
        </w:rPr>
        <w:t>йни</w:t>
      </w:r>
      <w:r w:rsidR="00C14ACC">
        <w:rPr>
          <w:color w:val="000000"/>
        </w:rPr>
        <w:t>_</w:t>
      </w:r>
    </w:p>
    <w:p w14:paraId="7E85EF7D" w14:textId="77777777" w:rsidR="00C14ACC" w:rsidRDefault="00C14ACC" w:rsidP="00C14ACC"/>
    <w:p w14:paraId="73418924" w14:textId="77777777" w:rsidR="00C14ACC" w:rsidRDefault="00C14ACC" w:rsidP="00C14ACC"/>
    <w:tbl>
      <w:tblPr>
        <w:tblW w:w="10172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20"/>
        <w:gridCol w:w="1134"/>
        <w:gridCol w:w="4218"/>
      </w:tblGrid>
      <w:tr w:rsidR="00C14ACC" w14:paraId="045C883D" w14:textId="77777777" w:rsidTr="00FB6BCC">
        <w:tc>
          <w:tcPr>
            <w:tcW w:w="4820" w:type="dxa"/>
          </w:tcPr>
          <w:p w14:paraId="3437184C" w14:textId="77777777" w:rsidR="00C14ACC" w:rsidRDefault="00C14ACC" w:rsidP="00FB6BCC">
            <w:pPr>
              <w:widowControl w:val="0"/>
              <w:ind w:firstLine="0"/>
            </w:pPr>
            <w:r>
              <w:t>СОГЛАСОВАНО</w:t>
            </w:r>
          </w:p>
        </w:tc>
        <w:tc>
          <w:tcPr>
            <w:tcW w:w="1134" w:type="dxa"/>
          </w:tcPr>
          <w:p w14:paraId="40ABFCF1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21138185" w14:textId="77777777" w:rsidR="00C14ACC" w:rsidRDefault="00C14ACC" w:rsidP="00FB6BCC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C14ACC" w14:paraId="1D197A0F" w14:textId="77777777" w:rsidTr="00FB6BCC">
        <w:trPr>
          <w:trHeight w:val="1713"/>
        </w:trPr>
        <w:tc>
          <w:tcPr>
            <w:tcW w:w="4820" w:type="dxa"/>
          </w:tcPr>
          <w:p w14:paraId="6CE3331F" w14:textId="77777777" w:rsidR="00C14ACC" w:rsidRDefault="00C14ACC" w:rsidP="00FB6BCC">
            <w:pPr>
              <w:widowControl w:val="0"/>
              <w:ind w:firstLine="0"/>
            </w:pPr>
            <w:r>
              <w:t xml:space="preserve">Колледж </w:t>
            </w:r>
            <w:proofErr w:type="spellStart"/>
            <w:r>
              <w:t>ВятГУ</w:t>
            </w:r>
            <w:proofErr w:type="spellEnd"/>
          </w:p>
          <w:p w14:paraId="632D177B" w14:textId="75E5102D" w:rsidR="00C14ACC" w:rsidRDefault="00C14ACC" w:rsidP="00FB6BCC">
            <w:pPr>
              <w:widowControl w:val="0"/>
              <w:ind w:firstLine="0"/>
            </w:pPr>
            <w:r>
              <w:t xml:space="preserve">________________ </w:t>
            </w:r>
            <w:r w:rsidR="00354127">
              <w:t>Гюльмамедова Л.Э.</w:t>
            </w:r>
          </w:p>
          <w:p w14:paraId="53EAC730" w14:textId="77777777" w:rsidR="00C14ACC" w:rsidRDefault="00C14ACC" w:rsidP="00FB6BCC">
            <w:pPr>
              <w:widowControl w:val="0"/>
              <w:ind w:firstLine="0"/>
            </w:pPr>
            <w:r>
              <w:t>«____» _____________ 20__ г.</w:t>
            </w:r>
          </w:p>
          <w:p w14:paraId="70E85FCA" w14:textId="77777777" w:rsidR="00C14ACC" w:rsidRDefault="00C14ACC" w:rsidP="00FB6BCC">
            <w:pPr>
              <w:widowControl w:val="0"/>
              <w:ind w:firstLine="0"/>
            </w:pPr>
            <w:r>
              <w:rPr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1DAFC30B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7ADA3DCE" w14:textId="77777777" w:rsidR="00C14ACC" w:rsidRDefault="00C14ACC" w:rsidP="00FB6BCC">
            <w:pPr>
              <w:widowControl w:val="0"/>
              <w:ind w:firstLine="0"/>
            </w:pPr>
            <w:r>
              <w:t>Преподаватель МДК.05.01</w:t>
            </w:r>
          </w:p>
          <w:p w14:paraId="21820C9C" w14:textId="1ED0C356" w:rsidR="00C14ACC" w:rsidRDefault="00C14ACC" w:rsidP="00FB6BCC">
            <w:pPr>
              <w:widowControl w:val="0"/>
              <w:ind w:firstLine="0"/>
            </w:pPr>
            <w:r>
              <w:t>________________ Жукова М.Н.</w:t>
            </w:r>
          </w:p>
          <w:p w14:paraId="152A916B" w14:textId="77777777" w:rsidR="00C14ACC" w:rsidRDefault="00C14ACC" w:rsidP="00FB6BCC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C14ACC" w14:paraId="1131BAA6" w14:textId="77777777" w:rsidTr="00FB6BCC">
        <w:trPr>
          <w:trHeight w:val="420"/>
        </w:trPr>
        <w:tc>
          <w:tcPr>
            <w:tcW w:w="4820" w:type="dxa"/>
          </w:tcPr>
          <w:p w14:paraId="756C5029" w14:textId="77777777" w:rsidR="00C14ACC" w:rsidRDefault="00C14ACC" w:rsidP="00FB6BCC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574C365F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21CEAF8F" w14:textId="77777777" w:rsidR="00C14ACC" w:rsidRDefault="00C14ACC" w:rsidP="00FB6BCC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C14ACC" w14:paraId="3CA183B6" w14:textId="77777777" w:rsidTr="00FB6BCC">
        <w:trPr>
          <w:trHeight w:val="1713"/>
        </w:trPr>
        <w:tc>
          <w:tcPr>
            <w:tcW w:w="4820" w:type="dxa"/>
          </w:tcPr>
          <w:p w14:paraId="3BD22089" w14:textId="77777777" w:rsidR="00C14ACC" w:rsidRDefault="00C14ACC" w:rsidP="00FB6BCC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07370462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64AFEA8F" w14:textId="77777777" w:rsidR="00C14ACC" w:rsidRDefault="00C14ACC" w:rsidP="00FB6BCC">
            <w:pPr>
              <w:widowControl w:val="0"/>
              <w:ind w:firstLine="0"/>
            </w:pPr>
            <w:r>
              <w:t>Преподаватель по проектированию БД</w:t>
            </w:r>
          </w:p>
          <w:p w14:paraId="4BC64A50" w14:textId="4294A5DF" w:rsidR="00C14ACC" w:rsidRDefault="00C14ACC" w:rsidP="00FB6BCC">
            <w:pPr>
              <w:widowControl w:val="0"/>
              <w:ind w:firstLine="0"/>
            </w:pPr>
            <w:r>
              <w:t>________________Крутиков А.К.</w:t>
            </w:r>
          </w:p>
          <w:p w14:paraId="111DBB27" w14:textId="77777777" w:rsidR="00C14ACC" w:rsidRDefault="00C14ACC" w:rsidP="00FB6BCC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C14ACC" w14:paraId="59A79E0E" w14:textId="77777777" w:rsidTr="00FB6BCC">
        <w:trPr>
          <w:trHeight w:val="420"/>
        </w:trPr>
        <w:tc>
          <w:tcPr>
            <w:tcW w:w="4820" w:type="dxa"/>
          </w:tcPr>
          <w:p w14:paraId="1B46ADF8" w14:textId="77777777" w:rsidR="00C14ACC" w:rsidRDefault="00C14ACC" w:rsidP="00FB6BCC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018CB633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0E36715C" w14:textId="77777777" w:rsidR="00C14ACC" w:rsidRDefault="00C14ACC" w:rsidP="00FB6BCC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C14ACC" w14:paraId="3B27DE8B" w14:textId="77777777" w:rsidTr="00FB6BCC">
        <w:trPr>
          <w:trHeight w:val="1713"/>
        </w:trPr>
        <w:tc>
          <w:tcPr>
            <w:tcW w:w="4820" w:type="dxa"/>
          </w:tcPr>
          <w:p w14:paraId="0E6756F1" w14:textId="77777777" w:rsidR="00C14ACC" w:rsidRDefault="00C14ACC" w:rsidP="00FB6BCC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2D7F213C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012AD1CB" w14:textId="77777777" w:rsidR="00C14ACC" w:rsidRDefault="00C14ACC" w:rsidP="00FB6BCC">
            <w:pPr>
              <w:widowControl w:val="0"/>
              <w:ind w:firstLine="0"/>
            </w:pPr>
            <w:r>
              <w:t>Преподаватель МДК.06.02</w:t>
            </w:r>
          </w:p>
          <w:p w14:paraId="62BF07CD" w14:textId="25005D70" w:rsidR="00C14ACC" w:rsidRDefault="00C14ACC" w:rsidP="00FB6BCC">
            <w:pPr>
              <w:widowControl w:val="0"/>
              <w:ind w:firstLine="0"/>
            </w:pPr>
            <w:r>
              <w:t>________________Самоделкин П.А.</w:t>
            </w:r>
          </w:p>
          <w:p w14:paraId="559B2002" w14:textId="77777777" w:rsidR="00C14ACC" w:rsidRDefault="00C14ACC" w:rsidP="00FB6BCC">
            <w:pPr>
              <w:widowControl w:val="0"/>
              <w:ind w:firstLine="0"/>
            </w:pPr>
            <w:r>
              <w:t>«____» _____________ 20__ г.</w:t>
            </w:r>
          </w:p>
        </w:tc>
      </w:tr>
    </w:tbl>
    <w:p w14:paraId="039150F8" w14:textId="77777777" w:rsidR="00C14ACC" w:rsidRDefault="00C14ACC" w:rsidP="00C14ACC"/>
    <w:p w14:paraId="78DBDEBB" w14:textId="77777777" w:rsidR="00C14ACC" w:rsidRDefault="00C14ACC" w:rsidP="00C14ACC"/>
    <w:p w14:paraId="25FCA552" w14:textId="6909DDF3" w:rsidR="00C14ACC" w:rsidRDefault="00C14ACC" w:rsidP="00C14ACC">
      <w:pPr>
        <w:ind w:firstLine="0"/>
        <w:jc w:val="center"/>
      </w:pPr>
      <w:r>
        <w:t>202</w:t>
      </w:r>
      <w:r w:rsidR="0055203C">
        <w:t>4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6D4E620B" w14:textId="024A0E0F" w:rsidR="00B63564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30657" w:history="1">
            <w:r w:rsidR="00B63564" w:rsidRPr="009F21FD">
              <w:rPr>
                <w:rStyle w:val="a6"/>
              </w:rPr>
              <w:t>Введение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_Toc149230657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2</w:t>
            </w:r>
            <w:r w:rsidR="00B63564">
              <w:rPr>
                <w:webHidden/>
              </w:rPr>
              <w:fldChar w:fldCharType="end"/>
            </w:r>
          </w:hyperlink>
        </w:p>
        <w:p w14:paraId="731422D3" w14:textId="40EBC448" w:rsidR="00B63564" w:rsidRDefault="0019231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58" w:history="1">
            <w:r w:rsidR="00B63564" w:rsidRPr="009F21FD">
              <w:rPr>
                <w:rStyle w:val="a6"/>
              </w:rPr>
              <w:t>1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Термины и определения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_Toc149230658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3</w:t>
            </w:r>
            <w:r w:rsidR="00B63564">
              <w:rPr>
                <w:webHidden/>
              </w:rPr>
              <w:fldChar w:fldCharType="end"/>
            </w:r>
          </w:hyperlink>
        </w:p>
        <w:p w14:paraId="6688E8F8" w14:textId="3DEE375C" w:rsidR="00B63564" w:rsidRDefault="0019231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59" w:history="1">
            <w:r w:rsidR="00B63564" w:rsidRPr="009F21FD">
              <w:rPr>
                <w:rStyle w:val="a6"/>
              </w:rPr>
              <w:t>2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Перечень сокращений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_Toc149230659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4</w:t>
            </w:r>
            <w:r w:rsidR="00B63564">
              <w:rPr>
                <w:webHidden/>
              </w:rPr>
              <w:fldChar w:fldCharType="end"/>
            </w:r>
          </w:hyperlink>
        </w:p>
        <w:p w14:paraId="2D5E56B9" w14:textId="6AD372C0" w:rsidR="00B63564" w:rsidRDefault="0019231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0" w:history="1">
            <w:r w:rsidR="00B63564" w:rsidRPr="009F21FD">
              <w:rPr>
                <w:rStyle w:val="a6"/>
              </w:rPr>
              <w:t>3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Основные сведения о разработке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_Toc149230660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5</w:t>
            </w:r>
            <w:r w:rsidR="00B63564">
              <w:rPr>
                <w:webHidden/>
              </w:rPr>
              <w:fldChar w:fldCharType="end"/>
            </w:r>
          </w:hyperlink>
        </w:p>
        <w:p w14:paraId="1731CEE0" w14:textId="5102F190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1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Наименование разработки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_Toc149230661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5</w:t>
            </w:r>
            <w:r w:rsidR="00B63564">
              <w:rPr>
                <w:webHidden/>
              </w:rPr>
              <w:fldChar w:fldCharType="end"/>
            </w:r>
          </w:hyperlink>
        </w:p>
        <w:p w14:paraId="6CDA2EC7" w14:textId="4C47A7B8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2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Цель и задачи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_Toc149230662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5</w:t>
            </w:r>
            <w:r w:rsidR="00B63564">
              <w:rPr>
                <w:webHidden/>
              </w:rPr>
              <w:fldChar w:fldCharType="end"/>
            </w:r>
          </w:hyperlink>
        </w:p>
        <w:p w14:paraId="09418C78" w14:textId="2F110A66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3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Сведения об исполнителе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_Toc149230663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5</w:t>
            </w:r>
            <w:r w:rsidR="00B63564">
              <w:rPr>
                <w:webHidden/>
              </w:rPr>
              <w:fldChar w:fldCharType="end"/>
            </w:r>
          </w:hyperlink>
        </w:p>
        <w:p w14:paraId="32B69AF5" w14:textId="79BF0AAD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4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Сведения о заказчике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_Toc149230664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5</w:t>
            </w:r>
            <w:r w:rsidR="00B63564">
              <w:rPr>
                <w:webHidden/>
              </w:rPr>
              <w:fldChar w:fldCharType="end"/>
            </w:r>
          </w:hyperlink>
        </w:p>
        <w:p w14:paraId="226367CC" w14:textId="44D0BAFD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5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Сроки разработки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_Toc149230665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5</w:t>
            </w:r>
            <w:r w:rsidR="00B63564">
              <w:rPr>
                <w:webHidden/>
              </w:rPr>
              <w:fldChar w:fldCharType="end"/>
            </w:r>
          </w:hyperlink>
        </w:p>
        <w:p w14:paraId="5A91B8D3" w14:textId="210BEFC0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6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Назначение разработки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_Toc149230666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5</w:t>
            </w:r>
            <w:r w:rsidR="00B63564">
              <w:rPr>
                <w:webHidden/>
              </w:rPr>
              <w:fldChar w:fldCharType="end"/>
            </w:r>
          </w:hyperlink>
        </w:p>
        <w:p w14:paraId="236C6DF1" w14:textId="4296D8E6" w:rsidR="00B63564" w:rsidRDefault="0019231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7" w:history="1">
            <w:r w:rsidR="00B63564" w:rsidRPr="009F21FD">
              <w:rPr>
                <w:rStyle w:val="a6"/>
              </w:rPr>
              <w:t>4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Описание предметной области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_Toc149230667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7</w:t>
            </w:r>
            <w:r w:rsidR="00B63564">
              <w:rPr>
                <w:webHidden/>
              </w:rPr>
              <w:fldChar w:fldCharType="end"/>
            </w:r>
          </w:hyperlink>
        </w:p>
        <w:p w14:paraId="11C270A0" w14:textId="3D8A2377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8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Аналог 1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_Toc149230668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8</w:t>
            </w:r>
            <w:r w:rsidR="00B63564">
              <w:rPr>
                <w:webHidden/>
              </w:rPr>
              <w:fldChar w:fldCharType="end"/>
            </w:r>
          </w:hyperlink>
        </w:p>
        <w:p w14:paraId="6B6754D5" w14:textId="4ABBE896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9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Аналог 2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_Toc149230669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8</w:t>
            </w:r>
            <w:r w:rsidR="00B63564">
              <w:rPr>
                <w:webHidden/>
              </w:rPr>
              <w:fldChar w:fldCharType="end"/>
            </w:r>
          </w:hyperlink>
        </w:p>
        <w:p w14:paraId="762E5DBF" w14:textId="06127C4E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0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Аналог 3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_Toc149230670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9</w:t>
            </w:r>
            <w:r w:rsidR="00B63564">
              <w:rPr>
                <w:webHidden/>
              </w:rPr>
              <w:fldChar w:fldCharType="end"/>
            </w:r>
          </w:hyperlink>
        </w:p>
        <w:p w14:paraId="6BCF57A7" w14:textId="54FAF896" w:rsidR="00B63564" w:rsidRDefault="0019231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1" w:history="1">
            <w:r w:rsidR="00B63564" w:rsidRPr="009F21FD">
              <w:rPr>
                <w:rStyle w:val="a6"/>
              </w:rPr>
              <w:t>5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результатам разработки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_Toc149230671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11</w:t>
            </w:r>
            <w:r w:rsidR="00B63564">
              <w:rPr>
                <w:webHidden/>
              </w:rPr>
              <w:fldChar w:fldCharType="end"/>
            </w:r>
          </w:hyperlink>
        </w:p>
        <w:p w14:paraId="0C6297D5" w14:textId="317E7ED1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2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функциональным характеристикам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_Toc149230672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11</w:t>
            </w:r>
            <w:r w:rsidR="00B63564">
              <w:rPr>
                <w:webHidden/>
              </w:rPr>
              <w:fldChar w:fldCharType="end"/>
            </w:r>
          </w:hyperlink>
        </w:p>
        <w:p w14:paraId="484FBA7C" w14:textId="1117D508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4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пользовательскому интерфейсу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_Toc149230674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11</w:t>
            </w:r>
            <w:r w:rsidR="00B63564">
              <w:rPr>
                <w:webHidden/>
              </w:rPr>
              <w:fldChar w:fldCharType="end"/>
            </w:r>
          </w:hyperlink>
        </w:p>
        <w:p w14:paraId="35B20BAD" w14:textId="74F68430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5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видам обеспечения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_Toc149230675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27</w:t>
            </w:r>
            <w:r w:rsidR="00B63564">
              <w:rPr>
                <w:webHidden/>
              </w:rPr>
              <w:fldChar w:fldCharType="end"/>
            </w:r>
          </w:hyperlink>
        </w:p>
        <w:p w14:paraId="0A76C384" w14:textId="063E7043" w:rsidR="00B63564" w:rsidRDefault="00192318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6" w:history="1">
            <w:r w:rsidR="00B63564" w:rsidRPr="009F21FD">
              <w:rPr>
                <w:rStyle w:val="a6"/>
              </w:rPr>
              <w:t>5.3.1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Требование к математическому обеспечению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_Toc149230676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27</w:t>
            </w:r>
            <w:r w:rsidR="00B63564">
              <w:rPr>
                <w:webHidden/>
              </w:rPr>
              <w:fldChar w:fldCharType="end"/>
            </w:r>
          </w:hyperlink>
        </w:p>
        <w:p w14:paraId="0937665D" w14:textId="7089E6B2" w:rsidR="00B63564" w:rsidRDefault="00192318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7" w:history="1">
            <w:r w:rsidR="00B63564" w:rsidRPr="009F21FD">
              <w:rPr>
                <w:rStyle w:val="a6"/>
              </w:rPr>
              <w:t>5.3.2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Требование к информационному обеспечению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_Toc149230677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27</w:t>
            </w:r>
            <w:r w:rsidR="00B63564">
              <w:rPr>
                <w:webHidden/>
              </w:rPr>
              <w:fldChar w:fldCharType="end"/>
            </w:r>
          </w:hyperlink>
        </w:p>
        <w:p w14:paraId="2D5EB53C" w14:textId="09A9E08B" w:rsidR="00B63564" w:rsidRDefault="00192318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8" w:history="1">
            <w:r w:rsidR="00B63564" w:rsidRPr="009F21FD">
              <w:rPr>
                <w:rStyle w:val="a6"/>
              </w:rPr>
              <w:t>5.3.3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численности и квалификации персонала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_Toc149230678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27</w:t>
            </w:r>
            <w:r w:rsidR="00B63564">
              <w:rPr>
                <w:webHidden/>
              </w:rPr>
              <w:fldChar w:fldCharType="end"/>
            </w:r>
          </w:hyperlink>
        </w:p>
        <w:p w14:paraId="255B8229" w14:textId="144372ED" w:rsidR="00B63564" w:rsidRDefault="00192318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9" w:history="1">
            <w:r w:rsidR="00B63564" w:rsidRPr="009F21FD">
              <w:rPr>
                <w:rStyle w:val="a6"/>
              </w:rPr>
              <w:t>5.3.4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показательным назначениям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_Toc149230679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28</w:t>
            </w:r>
            <w:r w:rsidR="00B63564">
              <w:rPr>
                <w:webHidden/>
              </w:rPr>
              <w:fldChar w:fldCharType="end"/>
            </w:r>
          </w:hyperlink>
        </w:p>
        <w:p w14:paraId="429D1DAF" w14:textId="2D174425" w:rsidR="00B63564" w:rsidRDefault="00192318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0" w:history="1">
            <w:r w:rsidR="00B63564" w:rsidRPr="009F21FD">
              <w:rPr>
                <w:rStyle w:val="a6"/>
              </w:rPr>
              <w:t>5.3.5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надежности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_Toc149230680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28</w:t>
            </w:r>
            <w:r w:rsidR="00B63564">
              <w:rPr>
                <w:webHidden/>
              </w:rPr>
              <w:fldChar w:fldCharType="end"/>
            </w:r>
          </w:hyperlink>
        </w:p>
        <w:p w14:paraId="2088A4A8" w14:textId="7726E383" w:rsidR="00B63564" w:rsidRDefault="00192318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1" w:history="1">
            <w:r w:rsidR="00B63564" w:rsidRPr="009F21FD">
              <w:rPr>
                <w:rStyle w:val="a6"/>
              </w:rPr>
              <w:t>5.3.6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безопасности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_Toc149230681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28</w:t>
            </w:r>
            <w:r w:rsidR="00B63564">
              <w:rPr>
                <w:webHidden/>
              </w:rPr>
              <w:fldChar w:fldCharType="end"/>
            </w:r>
          </w:hyperlink>
        </w:p>
        <w:p w14:paraId="352191F4" w14:textId="2C348907" w:rsidR="00B63564" w:rsidRDefault="00192318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2" w:history="1">
            <w:r w:rsidR="00B63564" w:rsidRPr="009F21FD">
              <w:rPr>
                <w:rStyle w:val="a6"/>
              </w:rPr>
              <w:t>5.3.7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патентной чистоте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_Toc149230682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28</w:t>
            </w:r>
            <w:r w:rsidR="00B63564">
              <w:rPr>
                <w:webHidden/>
              </w:rPr>
              <w:fldChar w:fldCharType="end"/>
            </w:r>
          </w:hyperlink>
        </w:p>
        <w:p w14:paraId="63E91E12" w14:textId="7964CF75" w:rsidR="00B63564" w:rsidRDefault="00192318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3" w:history="1">
            <w:r w:rsidR="00B63564" w:rsidRPr="009F21FD">
              <w:rPr>
                <w:rStyle w:val="a6"/>
              </w:rPr>
              <w:t>5.3.8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эргономической и технической эстетике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_Toc149230683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28</w:t>
            </w:r>
            <w:r w:rsidR="00B63564">
              <w:rPr>
                <w:webHidden/>
              </w:rPr>
              <w:fldChar w:fldCharType="end"/>
            </w:r>
          </w:hyperlink>
        </w:p>
        <w:p w14:paraId="01338FFB" w14:textId="719B6BD5" w:rsidR="00B63564" w:rsidRDefault="00192318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4" w:history="1">
            <w:r w:rsidR="00B63564" w:rsidRPr="009F21FD">
              <w:rPr>
                <w:rStyle w:val="a6"/>
              </w:rPr>
              <w:t>5.3.9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стандартизации и унификации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_Toc149230684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28</w:t>
            </w:r>
            <w:r w:rsidR="00B63564">
              <w:rPr>
                <w:webHidden/>
              </w:rPr>
              <w:fldChar w:fldCharType="end"/>
            </w:r>
          </w:hyperlink>
        </w:p>
        <w:p w14:paraId="322731D4" w14:textId="3E613956" w:rsidR="00B63564" w:rsidRDefault="00192318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5" w:history="1">
            <w:r w:rsidR="00B63564" w:rsidRPr="009F21FD">
              <w:rPr>
                <w:rStyle w:val="a6"/>
              </w:rPr>
              <w:t>5.3.10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Дополнительные требования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_Toc149230685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28</w:t>
            </w:r>
            <w:r w:rsidR="00B63564">
              <w:rPr>
                <w:webHidden/>
              </w:rPr>
              <w:fldChar w:fldCharType="end"/>
            </w:r>
          </w:hyperlink>
        </w:p>
        <w:p w14:paraId="24AF5AD9" w14:textId="681BB1D0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6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перспективам развития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_Toc149230686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28</w:t>
            </w:r>
            <w:r w:rsidR="00B63564">
              <w:rPr>
                <w:webHidden/>
              </w:rPr>
              <w:fldChar w:fldCharType="end"/>
            </w:r>
          </w:hyperlink>
        </w:p>
        <w:p w14:paraId="763D0B16" w14:textId="511F4CFA" w:rsidR="00B63564" w:rsidRDefault="0019231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7" w:history="1">
            <w:r w:rsidR="00B63564" w:rsidRPr="009F21FD">
              <w:rPr>
                <w:rStyle w:val="a6"/>
              </w:rPr>
              <w:t>6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Состав и содержание работ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_Toc149230687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30</w:t>
            </w:r>
            <w:r w:rsidR="00B63564">
              <w:rPr>
                <w:webHidden/>
              </w:rPr>
              <w:fldChar w:fldCharType="end"/>
            </w:r>
          </w:hyperlink>
        </w:p>
        <w:p w14:paraId="1EDF41CB" w14:textId="5432B89F" w:rsidR="00B63564" w:rsidRDefault="0019231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8" w:history="1">
            <w:r w:rsidR="00B63564" w:rsidRPr="009F21FD">
              <w:rPr>
                <w:rStyle w:val="a6"/>
              </w:rPr>
              <w:t>7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Порядок разработки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_Toc149230688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31</w:t>
            </w:r>
            <w:r w:rsidR="00B63564">
              <w:rPr>
                <w:webHidden/>
              </w:rPr>
              <w:fldChar w:fldCharType="end"/>
            </w:r>
          </w:hyperlink>
        </w:p>
        <w:p w14:paraId="75EBCF1A" w14:textId="7F5465F8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9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Стадии разработки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_Toc149230689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31</w:t>
            </w:r>
            <w:r w:rsidR="00B63564">
              <w:rPr>
                <w:webHidden/>
              </w:rPr>
              <w:fldChar w:fldCharType="end"/>
            </w:r>
          </w:hyperlink>
        </w:p>
        <w:p w14:paraId="727507C9" w14:textId="4B5FC86F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90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Этапы разработки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_Toc149230690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31</w:t>
            </w:r>
            <w:r w:rsidR="00B63564">
              <w:rPr>
                <w:webHidden/>
              </w:rPr>
              <w:fldChar w:fldCharType="end"/>
            </w:r>
          </w:hyperlink>
        </w:p>
        <w:p w14:paraId="0EB8A73A" w14:textId="16A85343" w:rsidR="00B63564" w:rsidRDefault="0019231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91" w:history="1">
            <w:r w:rsidR="00B63564" w:rsidRPr="009F21FD">
              <w:rPr>
                <w:rStyle w:val="a6"/>
              </w:rPr>
              <w:t>8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документации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_Toc149230691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34</w:t>
            </w:r>
            <w:r w:rsidR="00B63564">
              <w:rPr>
                <w:webHidden/>
              </w:rPr>
              <w:fldChar w:fldCharType="end"/>
            </w:r>
          </w:hyperlink>
        </w:p>
        <w:p w14:paraId="5CF423A0" w14:textId="134AABDA" w:rsidR="00B63564" w:rsidRDefault="0019231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92" w:history="1">
            <w:r w:rsidR="00B63564" w:rsidRPr="009F21FD">
              <w:rPr>
                <w:rStyle w:val="a6"/>
              </w:rPr>
              <w:t>9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Порядок контроля и приемки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_Toc149230692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35</w:t>
            </w:r>
            <w:r w:rsidR="00B63564">
              <w:rPr>
                <w:webHidden/>
              </w:rPr>
              <w:fldChar w:fldCharType="end"/>
            </w:r>
          </w:hyperlink>
        </w:p>
        <w:p w14:paraId="1D079CE0" w14:textId="291BE941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93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Виды испытаний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_Toc149230693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35</w:t>
            </w:r>
            <w:r w:rsidR="00B63564">
              <w:rPr>
                <w:webHidden/>
              </w:rPr>
              <w:fldChar w:fldCharType="end"/>
            </w:r>
          </w:hyperlink>
        </w:p>
        <w:p w14:paraId="4819F87E" w14:textId="1AF4488C" w:rsidR="00B63564" w:rsidRDefault="00192318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94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Общие требования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_Toc149230694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5504B1">
              <w:rPr>
                <w:webHidden/>
              </w:rPr>
              <w:t>35</w:t>
            </w:r>
            <w:r w:rsidR="00B63564">
              <w:rPr>
                <w:webHidden/>
              </w:rPr>
              <w:fldChar w:fldCharType="end"/>
            </w:r>
          </w:hyperlink>
        </w:p>
        <w:p w14:paraId="3CF0F4E1" w14:textId="06E5FD3D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CEE3E82" w14:textId="6B26D4C7" w:rsidR="00303DC8" w:rsidRDefault="005A4E60" w:rsidP="00C6666B">
      <w:pPr>
        <w:spacing w:before="0" w:after="200" w:line="276" w:lineRule="auto"/>
        <w:ind w:firstLine="0"/>
        <w:contextualSpacing w:val="0"/>
        <w:jc w:val="left"/>
      </w:pPr>
      <w:r>
        <w:rPr>
          <w:bCs/>
          <w:noProof/>
        </w:rPr>
        <w:br w:type="page"/>
      </w:r>
      <w:bookmarkStart w:id="1" w:name="_Toc149230657"/>
      <w:r w:rsidR="00442256">
        <w:lastRenderedPageBreak/>
        <w:t>Вв</w:t>
      </w:r>
      <w:r w:rsidRPr="00F62DCD">
        <w:t>едение</w:t>
      </w:r>
      <w:bookmarkEnd w:id="1"/>
    </w:p>
    <w:p w14:paraId="63D4755B" w14:textId="3AE7E5CE" w:rsidR="007125C0" w:rsidRPr="0088737C" w:rsidRDefault="007125C0" w:rsidP="007125C0">
      <w:pPr>
        <w:ind w:firstLine="709"/>
        <w:rPr>
          <w:rStyle w:val="normaltextrun"/>
          <w:rFonts w:eastAsiaTheme="majorEastAsia"/>
          <w:sz w:val="28"/>
          <w:szCs w:val="28"/>
        </w:rPr>
      </w:pPr>
      <w:r>
        <w:t xml:space="preserve">Данный документ является техническим заданием для реализации «Информационной системы для </w:t>
      </w:r>
      <w:r w:rsidR="00D8475D">
        <w:t>кофейни</w:t>
      </w:r>
      <w:r>
        <w:t>». В данном документе описаны общие сведения о разработке, описание предметной области, требования к системе, функциям.</w:t>
      </w:r>
    </w:p>
    <w:p w14:paraId="68A71799" w14:textId="77777777" w:rsidR="007125C0" w:rsidRDefault="007125C0" w:rsidP="007125C0">
      <w:pPr>
        <w:ind w:firstLine="709"/>
        <w:rPr>
          <w:rStyle w:val="normaltextrun"/>
          <w:rFonts w:eastAsiaTheme="majorEastAsia"/>
          <w:sz w:val="28"/>
          <w:szCs w:val="28"/>
        </w:rPr>
      </w:pPr>
      <w:r>
        <w:t xml:space="preserve">Документ предназначен для: </w:t>
      </w:r>
    </w:p>
    <w:p w14:paraId="6D4125DE" w14:textId="5BB48244" w:rsidR="007125C0" w:rsidRDefault="005A24A5" w:rsidP="007125C0">
      <w:pPr>
        <w:pStyle w:val="a0"/>
        <w:ind w:firstLine="709"/>
        <w:rPr>
          <w:rStyle w:val="normaltextrun"/>
          <w:sz w:val="28"/>
          <w:szCs w:val="28"/>
        </w:rPr>
      </w:pPr>
      <w:r w:rsidRPr="005A24A5">
        <w:t>Технического специалиста</w:t>
      </w:r>
      <w:r w:rsidR="007125C0">
        <w:t xml:space="preserve">. Разработчику техническое задание необходимо, потому что включает в себя описание функциональных требований, особенности архитектуры, используемые технологии и инструменты. Без технического задания разработчик может начать работу, но результат может быть не тот, который ожидает заказчик. </w:t>
      </w:r>
    </w:p>
    <w:p w14:paraId="775694F4" w14:textId="0FA07713" w:rsidR="007125C0" w:rsidRDefault="007125C0" w:rsidP="007125C0">
      <w:pPr>
        <w:pStyle w:val="a0"/>
        <w:ind w:firstLine="709"/>
        <w:rPr>
          <w:rStyle w:val="normaltextrun"/>
          <w:sz w:val="28"/>
          <w:szCs w:val="28"/>
        </w:rPr>
      </w:pPr>
      <w:r>
        <w:t>Членов при</w:t>
      </w:r>
      <w:r w:rsidR="000A1BA7">
        <w:t>е</w:t>
      </w:r>
      <w:r>
        <w:t xml:space="preserve">мо-сдаточной комиссии. Для членов приемо-сдаточной комиссии техническое задание необходимо для проверки сайта на соответствие требованиям, заданным в техническом задании. </w:t>
      </w:r>
    </w:p>
    <w:p w14:paraId="4F9D56A4" w14:textId="77777777" w:rsidR="007125C0" w:rsidRDefault="007125C0" w:rsidP="007125C0">
      <w:pPr>
        <w:pStyle w:val="a0"/>
        <w:ind w:firstLine="709"/>
        <w:rPr>
          <w:rFonts w:eastAsia="Times New Roman" w:cs="Times New Roman"/>
          <w:szCs w:val="24"/>
        </w:rPr>
      </w:pPr>
      <w:r>
        <w:t>Заказчика. Для заказчика техническое задание необходимо для точного определения требований к продукту и контроля за его реализацией. Техническое задание включает в себя перечень функций, дизайн, сроки и бюджет. Техническое задание для заказчика помогает снизить вероятность проблем и несоответствий между ожиданиями и результатом.</w:t>
      </w:r>
    </w:p>
    <w:p w14:paraId="095A2F47" w14:textId="77777777" w:rsidR="007125C0" w:rsidRPr="007125C0" w:rsidRDefault="007125C0" w:rsidP="007125C0"/>
    <w:p w14:paraId="794047BB" w14:textId="4613A314" w:rsidR="00A63893" w:rsidRDefault="00EB6A0B" w:rsidP="00C10B2D">
      <w:pPr>
        <w:pStyle w:val="1"/>
      </w:pPr>
      <w:bookmarkStart w:id="2" w:name="_Toc149230658"/>
      <w:bookmarkStart w:id="3" w:name="_Toc74526610"/>
      <w:bookmarkStart w:id="4" w:name="_Toc128474254"/>
      <w:r w:rsidRPr="00EB6A0B">
        <w:lastRenderedPageBreak/>
        <w:t>Термины и определения</w:t>
      </w:r>
      <w:bookmarkEnd w:id="2"/>
    </w:p>
    <w:p w14:paraId="21992FB2" w14:textId="408D881F" w:rsidR="005A24A5" w:rsidRPr="007A6E05" w:rsidRDefault="005A24A5" w:rsidP="005A24A5">
      <w:r w:rsidRPr="007A6E05">
        <w:t>Информационная система (ИС) — система обработки информации совместно с соответствующими организационными ресурсами (человеческими, техническими, финансовыми и т. д.), которая обеспечивает и распространяет информацию (ISO/IEC 2382:2015).</w:t>
      </w:r>
    </w:p>
    <w:p w14:paraId="04A9C14C" w14:textId="72215698" w:rsidR="00A67058" w:rsidRPr="00A4218F" w:rsidRDefault="00A4218F" w:rsidP="005A24A5">
      <w:r>
        <w:t>Кофейня</w:t>
      </w:r>
      <w:r w:rsidR="00A67058" w:rsidRPr="00A4218F">
        <w:t xml:space="preserve"> </w:t>
      </w:r>
      <w:r w:rsidR="00F922B7" w:rsidRPr="00A4218F">
        <w:t>— это</w:t>
      </w:r>
      <w:r w:rsidR="00A67058" w:rsidRPr="00A4218F">
        <w:t xml:space="preserve"> </w:t>
      </w:r>
      <w:r w:rsidR="000268AF" w:rsidRPr="00A4218F">
        <w:t xml:space="preserve">заведение, которое специализируется на приготовлении </w:t>
      </w:r>
      <w:r>
        <w:t xml:space="preserve">и продаже качественного </w:t>
      </w:r>
      <w:r w:rsidR="000268AF" w:rsidRPr="00A4218F">
        <w:t>кофе</w:t>
      </w:r>
      <w:r w:rsidRPr="00A4218F">
        <w:t xml:space="preserve">, </w:t>
      </w:r>
      <w:r>
        <w:t>различных напитков, а также закусок и десертов.</w:t>
      </w:r>
    </w:p>
    <w:p w14:paraId="128582E8" w14:textId="1B9BDC9C" w:rsidR="00763519" w:rsidRPr="007A6E05" w:rsidRDefault="00763519" w:rsidP="005A24A5">
      <w:r w:rsidRPr="007A6E05">
        <w:t>База данных</w:t>
      </w:r>
      <w:r w:rsidR="00F640ED" w:rsidRPr="007A6E05">
        <w:t xml:space="preserve"> (БД)</w:t>
      </w:r>
      <w:r w:rsidRPr="007A6E05">
        <w:t xml:space="preserve"> – </w:t>
      </w:r>
      <w:r w:rsidR="00F640ED" w:rsidRPr="007A6E05">
        <w:t>это систематический сбор данных, хранящихся в электронном виде. Он может содержать любые типы данных, включая слова, цифры, изображения, видео и файлы.</w:t>
      </w:r>
    </w:p>
    <w:p w14:paraId="410035A1" w14:textId="5992F099" w:rsidR="00763519" w:rsidRDefault="00763519" w:rsidP="005A24A5">
      <w:r w:rsidRPr="007A6E05">
        <w:t xml:space="preserve">Система управления базами данных </w:t>
      </w:r>
      <w:r w:rsidR="00F640ED" w:rsidRPr="007A6E05">
        <w:t>(СУБД)</w:t>
      </w:r>
      <w:r w:rsidRPr="007A6E05">
        <w:t xml:space="preserve">– это программное обеспечение, которое используется для управления данными в базе данных. СУБД предоставляет средства для создания, изменения, хранения и извлечения информации из базы данных. Она обеспечивает эффективное управление данными, обеспечивает целостность и безопасность информации, а также обеспечивает возможность </w:t>
      </w:r>
      <w:r w:rsidR="00E02B52" w:rsidRPr="007A6E05">
        <w:t>масштабирования баз данных.</w:t>
      </w:r>
    </w:p>
    <w:p w14:paraId="189E1D63" w14:textId="77777777" w:rsidR="00F922B7" w:rsidRDefault="00F922B7" w:rsidP="005A24A5"/>
    <w:p w14:paraId="60010B87" w14:textId="77777777" w:rsidR="005A24A5" w:rsidRDefault="005A24A5" w:rsidP="005A24A5"/>
    <w:p w14:paraId="0FC2EC3D" w14:textId="77777777" w:rsidR="005A24A5" w:rsidRPr="005A24A5" w:rsidRDefault="005A24A5" w:rsidP="005A24A5"/>
    <w:p w14:paraId="6951443F" w14:textId="77777777" w:rsidR="00C203BD" w:rsidRPr="00C203BD" w:rsidRDefault="00C203BD" w:rsidP="00C203BD"/>
    <w:p w14:paraId="63A1A4BE" w14:textId="5A4A5D2A" w:rsidR="00A82498" w:rsidRPr="007A6E05" w:rsidRDefault="00A82498" w:rsidP="00A82498">
      <w:pPr>
        <w:pStyle w:val="1"/>
      </w:pPr>
      <w:bookmarkStart w:id="5" w:name="_Toc149230659"/>
      <w:r w:rsidRPr="007A6E05">
        <w:lastRenderedPageBreak/>
        <w:t>Перечень сокращений</w:t>
      </w:r>
      <w:bookmarkEnd w:id="5"/>
    </w:p>
    <w:p w14:paraId="78D9DD4A" w14:textId="43FE1F0A" w:rsidR="00A67058" w:rsidRDefault="00A67058" w:rsidP="00A67058">
      <w:r w:rsidRPr="00A67058">
        <w:t>ИС – информационная система.</w:t>
      </w:r>
    </w:p>
    <w:p w14:paraId="32DD49A5" w14:textId="4A80C15D" w:rsidR="00A67058" w:rsidRDefault="00A67058" w:rsidP="00A67058">
      <w:r w:rsidRPr="00A67058">
        <w:t>ТЗ – техническое задание.</w:t>
      </w:r>
    </w:p>
    <w:p w14:paraId="45805FF2" w14:textId="16942CAA" w:rsidR="00F640ED" w:rsidRDefault="00F640ED" w:rsidP="00A67058">
      <w:r>
        <w:t xml:space="preserve">БД </w:t>
      </w:r>
      <w:r w:rsidRPr="00A67058">
        <w:t>–</w:t>
      </w:r>
      <w:r>
        <w:t xml:space="preserve"> база данных.</w:t>
      </w:r>
    </w:p>
    <w:p w14:paraId="00DFECD7" w14:textId="30330A83" w:rsidR="00763519" w:rsidRPr="00A67058" w:rsidRDefault="00763519" w:rsidP="00A67058">
      <w:r>
        <w:t xml:space="preserve">СУБД </w:t>
      </w:r>
      <w:r w:rsidRPr="00A67058">
        <w:t>–</w:t>
      </w:r>
      <w:r>
        <w:t xml:space="preserve"> </w:t>
      </w:r>
      <w:r w:rsidR="00F640ED">
        <w:t>Система управления базами данных.</w:t>
      </w:r>
    </w:p>
    <w:p w14:paraId="38600864" w14:textId="7D888C5C" w:rsidR="00592879" w:rsidRDefault="00592879" w:rsidP="00592879">
      <w:pPr>
        <w:pStyle w:val="1"/>
      </w:pPr>
      <w:bookmarkStart w:id="6" w:name="_Toc149230660"/>
      <w:r>
        <w:lastRenderedPageBreak/>
        <w:t>Основные сведения о разработке</w:t>
      </w:r>
      <w:bookmarkEnd w:id="6"/>
    </w:p>
    <w:p w14:paraId="41078D8B" w14:textId="15E26A3A" w:rsidR="00F91124" w:rsidRDefault="00A52CF3" w:rsidP="00A52CF3">
      <w:pPr>
        <w:pStyle w:val="2"/>
      </w:pPr>
      <w:bookmarkStart w:id="7" w:name="_Toc149230661"/>
      <w:r>
        <w:t>Наименование разработки</w:t>
      </w:r>
      <w:bookmarkEnd w:id="7"/>
    </w:p>
    <w:p w14:paraId="1BB068BD" w14:textId="74D8AEE2" w:rsidR="00C203BD" w:rsidRPr="00716A84" w:rsidRDefault="00C203BD" w:rsidP="00C203BD">
      <w:pPr>
        <w:ind w:firstLine="709"/>
        <w:rPr>
          <w:rFonts w:cs="Times New Roman"/>
          <w:szCs w:val="24"/>
        </w:rPr>
      </w:pPr>
      <w:r w:rsidRPr="00716A84">
        <w:rPr>
          <w:rFonts w:cs="Times New Roman"/>
          <w:szCs w:val="24"/>
        </w:rPr>
        <w:t>Наименованием настоящей разработки является</w:t>
      </w:r>
      <w:r w:rsidR="00135579">
        <w:rPr>
          <w:rFonts w:cs="Times New Roman"/>
          <w:szCs w:val="24"/>
        </w:rPr>
        <w:t>:</w:t>
      </w:r>
      <w:r w:rsidRPr="00716A8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Информационная система </w:t>
      </w:r>
      <w:r w:rsidR="00FB6BCC">
        <w:rPr>
          <w:rFonts w:cs="Times New Roman"/>
          <w:szCs w:val="24"/>
        </w:rPr>
        <w:t xml:space="preserve">для </w:t>
      </w:r>
      <w:r w:rsidR="00E31781">
        <w:rPr>
          <w:rFonts w:cs="Times New Roman"/>
          <w:szCs w:val="24"/>
        </w:rPr>
        <w:t>кофейни</w:t>
      </w:r>
      <w:r>
        <w:rPr>
          <w:rFonts w:cs="Times New Roman"/>
          <w:szCs w:val="24"/>
        </w:rPr>
        <w:t>.</w:t>
      </w:r>
    </w:p>
    <w:p w14:paraId="4D0F4268" w14:textId="1ED491D0" w:rsidR="00A52CF3" w:rsidRDefault="00A52CF3" w:rsidP="00A52CF3">
      <w:pPr>
        <w:pStyle w:val="2"/>
      </w:pPr>
      <w:bookmarkStart w:id="8" w:name="_Toc149230662"/>
      <w:r>
        <w:t>Цель и задачи</w:t>
      </w:r>
      <w:bookmarkEnd w:id="8"/>
    </w:p>
    <w:p w14:paraId="00C0B82A" w14:textId="7149CB3E" w:rsidR="00A67058" w:rsidRPr="00A67058" w:rsidRDefault="00A67058" w:rsidP="00A67058">
      <w:pPr>
        <w:rPr>
          <w:rFonts w:cs="Times New Roman"/>
          <w:szCs w:val="24"/>
        </w:rPr>
      </w:pPr>
      <w:r w:rsidRPr="00A67058">
        <w:rPr>
          <w:rFonts w:cs="Times New Roman"/>
          <w:szCs w:val="24"/>
        </w:rPr>
        <w:t>Целью в рамках настоящей работы является разработка проекта, включающего в себя ИС</w:t>
      </w:r>
      <w:r>
        <w:rPr>
          <w:rFonts w:cs="Times New Roman"/>
          <w:szCs w:val="24"/>
        </w:rPr>
        <w:t xml:space="preserve"> </w:t>
      </w:r>
      <w:r w:rsidRPr="00A67058">
        <w:rPr>
          <w:rFonts w:cs="Times New Roman"/>
          <w:szCs w:val="24"/>
        </w:rPr>
        <w:t>по заданной теме и комплект документации к нему.</w:t>
      </w:r>
    </w:p>
    <w:p w14:paraId="2CA20876" w14:textId="63903375" w:rsidR="00311830" w:rsidRDefault="00311830" w:rsidP="00311830">
      <w:r>
        <w:t>Для достижения поставленной цели необходимо выполнить следующие задачи:</w:t>
      </w:r>
    </w:p>
    <w:p w14:paraId="290FA9CD" w14:textId="59EB29CB" w:rsidR="00311830" w:rsidRDefault="00311830" w:rsidP="00311830">
      <w:pPr>
        <w:pStyle w:val="a0"/>
      </w:pPr>
      <w:r>
        <w:t xml:space="preserve">Определить требования </w:t>
      </w:r>
      <w:r w:rsidR="00C31609">
        <w:t>к информационной системе</w:t>
      </w:r>
      <w:r>
        <w:t>.</w:t>
      </w:r>
    </w:p>
    <w:p w14:paraId="04AB5460" w14:textId="21E6BC13" w:rsidR="00311830" w:rsidRDefault="00C31609" w:rsidP="00311830">
      <w:pPr>
        <w:pStyle w:val="a0"/>
      </w:pPr>
      <w:r>
        <w:t>Спроектировать архитектуру информационной системы.</w:t>
      </w:r>
    </w:p>
    <w:p w14:paraId="7AE342DF" w14:textId="1D91B37C" w:rsidR="00C31609" w:rsidRDefault="00C31609" w:rsidP="00311830">
      <w:pPr>
        <w:pStyle w:val="a0"/>
      </w:pPr>
      <w:r>
        <w:t>Разработать пользовательский интерфейс.</w:t>
      </w:r>
    </w:p>
    <w:p w14:paraId="7460A3CF" w14:textId="44FCB12B" w:rsidR="00C31609" w:rsidRDefault="00C31609" w:rsidP="00311830">
      <w:pPr>
        <w:pStyle w:val="a0"/>
      </w:pPr>
      <w:r>
        <w:t>Создание базы данных для хранения необходимой информации.</w:t>
      </w:r>
    </w:p>
    <w:p w14:paraId="1681D69A" w14:textId="660A7CAC" w:rsidR="00C31609" w:rsidRDefault="00C31609" w:rsidP="00311830">
      <w:pPr>
        <w:pStyle w:val="a0"/>
      </w:pPr>
      <w:r>
        <w:t>Реализация функционала для управления информации с товарами</w:t>
      </w:r>
      <w:r w:rsidR="0069681D">
        <w:t xml:space="preserve">, продажами, </w:t>
      </w:r>
      <w:r w:rsidR="00942EC6">
        <w:t>сотрудниками</w:t>
      </w:r>
      <w:r w:rsidR="0069681D">
        <w:t xml:space="preserve"> и отчетами.</w:t>
      </w:r>
    </w:p>
    <w:p w14:paraId="52EDEC11" w14:textId="27FFEE44" w:rsidR="00A52CF3" w:rsidRDefault="00847368" w:rsidP="00847368">
      <w:pPr>
        <w:pStyle w:val="2"/>
      </w:pPr>
      <w:bookmarkStart w:id="9" w:name="_Toc149230663"/>
      <w:r>
        <w:t xml:space="preserve">Сведения об </w:t>
      </w:r>
      <w:r w:rsidR="00A67058">
        <w:t>исполнителе</w:t>
      </w:r>
      <w:bookmarkEnd w:id="9"/>
    </w:p>
    <w:p w14:paraId="1915A76D" w14:textId="667D1F01" w:rsidR="007125C0" w:rsidRDefault="007125C0" w:rsidP="007125C0">
      <w:pPr>
        <w:ind w:firstLine="709"/>
        <w:rPr>
          <w:szCs w:val="24"/>
        </w:rPr>
      </w:pPr>
      <w:r w:rsidRPr="00716A84">
        <w:rPr>
          <w:rFonts w:cs="Times New Roman"/>
          <w:szCs w:val="24"/>
        </w:rPr>
        <w:t>Исполнител</w:t>
      </w:r>
      <w:r w:rsidR="001D360C">
        <w:rPr>
          <w:rFonts w:cs="Times New Roman"/>
          <w:szCs w:val="24"/>
        </w:rPr>
        <w:t>ями</w:t>
      </w:r>
      <w:r w:rsidRPr="00716A84">
        <w:rPr>
          <w:rFonts w:cs="Times New Roman"/>
          <w:szCs w:val="24"/>
        </w:rPr>
        <w:t xml:space="preserve"> проекта явля</w:t>
      </w:r>
      <w:r w:rsidR="001D360C">
        <w:rPr>
          <w:rFonts w:cs="Times New Roman"/>
          <w:szCs w:val="24"/>
        </w:rPr>
        <w:t>ются</w:t>
      </w:r>
      <w:r w:rsidRPr="00716A84">
        <w:rPr>
          <w:rFonts w:cs="Times New Roman"/>
          <w:szCs w:val="24"/>
        </w:rPr>
        <w:t xml:space="preserve"> студент</w:t>
      </w:r>
      <w:r w:rsidR="001D360C">
        <w:rPr>
          <w:rFonts w:cs="Times New Roman"/>
          <w:szCs w:val="24"/>
        </w:rPr>
        <w:t>ки</w:t>
      </w:r>
      <w:r w:rsidRPr="00716A84">
        <w:rPr>
          <w:rFonts w:cs="Times New Roman"/>
          <w:szCs w:val="24"/>
        </w:rPr>
        <w:t xml:space="preserve"> Колледжа </w:t>
      </w:r>
      <w:proofErr w:type="spellStart"/>
      <w:r w:rsidRPr="00716A84">
        <w:rPr>
          <w:rFonts w:cs="Times New Roman"/>
          <w:szCs w:val="24"/>
        </w:rPr>
        <w:t>ВятГУ</w:t>
      </w:r>
      <w:proofErr w:type="spellEnd"/>
      <w:r>
        <w:rPr>
          <w:rFonts w:cs="Times New Roman"/>
          <w:szCs w:val="24"/>
        </w:rPr>
        <w:t xml:space="preserve"> группы </w:t>
      </w:r>
      <w:proofErr w:type="spellStart"/>
      <w:r>
        <w:rPr>
          <w:rFonts w:cs="Times New Roman"/>
          <w:szCs w:val="24"/>
        </w:rPr>
        <w:t>ИСПк</w:t>
      </w:r>
      <w:proofErr w:type="spellEnd"/>
      <w:r>
        <w:rPr>
          <w:rFonts w:cs="Times New Roman"/>
          <w:szCs w:val="24"/>
        </w:rPr>
        <w:t xml:space="preserve"> </w:t>
      </w:r>
      <w:r w:rsidR="001D360C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03-52-00</w:t>
      </w:r>
      <w:r w:rsidRPr="00716A84">
        <w:rPr>
          <w:rFonts w:cs="Times New Roman"/>
          <w:szCs w:val="24"/>
        </w:rPr>
        <w:t xml:space="preserve"> </w:t>
      </w:r>
      <w:proofErr w:type="spellStart"/>
      <w:r w:rsidR="00FB6BCC">
        <w:rPr>
          <w:szCs w:val="24"/>
        </w:rPr>
        <w:t>Гюльмамедова</w:t>
      </w:r>
      <w:proofErr w:type="spellEnd"/>
      <w:r w:rsidR="00FB6BCC">
        <w:rPr>
          <w:szCs w:val="24"/>
        </w:rPr>
        <w:t xml:space="preserve"> </w:t>
      </w:r>
      <w:proofErr w:type="spellStart"/>
      <w:r w:rsidR="00FB6BCC">
        <w:rPr>
          <w:szCs w:val="24"/>
        </w:rPr>
        <w:t>Лэйла</w:t>
      </w:r>
      <w:proofErr w:type="spellEnd"/>
      <w:r w:rsidR="00FB6BCC">
        <w:rPr>
          <w:szCs w:val="24"/>
        </w:rPr>
        <w:t xml:space="preserve"> Эльмир-</w:t>
      </w:r>
      <w:proofErr w:type="spellStart"/>
      <w:r w:rsidR="00FB6BCC">
        <w:rPr>
          <w:szCs w:val="24"/>
        </w:rPr>
        <w:t>кызы</w:t>
      </w:r>
      <w:proofErr w:type="spellEnd"/>
      <w:r w:rsidR="001D360C">
        <w:rPr>
          <w:szCs w:val="24"/>
        </w:rPr>
        <w:t xml:space="preserve"> и </w:t>
      </w:r>
      <w:proofErr w:type="spellStart"/>
      <w:r w:rsidR="001D360C">
        <w:rPr>
          <w:szCs w:val="24"/>
        </w:rPr>
        <w:t>ИСПк</w:t>
      </w:r>
      <w:proofErr w:type="spellEnd"/>
      <w:r w:rsidR="001D360C">
        <w:rPr>
          <w:szCs w:val="24"/>
        </w:rPr>
        <w:t xml:space="preserve"> 402-52-00</w:t>
      </w:r>
      <w:r w:rsidR="00E31781">
        <w:rPr>
          <w:szCs w:val="24"/>
        </w:rPr>
        <w:t xml:space="preserve"> Коковихина Дарья Олеговна</w:t>
      </w:r>
      <w:r w:rsidR="00FA4C24">
        <w:rPr>
          <w:szCs w:val="24"/>
        </w:rPr>
        <w:t>.</w:t>
      </w:r>
    </w:p>
    <w:p w14:paraId="475CCBEE" w14:textId="6C047AA9" w:rsidR="00A67058" w:rsidRDefault="00A67058" w:rsidP="00A67058">
      <w:pPr>
        <w:pStyle w:val="2"/>
      </w:pPr>
      <w:bookmarkStart w:id="10" w:name="_Toc149230664"/>
      <w:r w:rsidRPr="00A67058">
        <w:t>Сведен</w:t>
      </w:r>
      <w:r w:rsidR="000A1BA7">
        <w:t>ия</w:t>
      </w:r>
      <w:r w:rsidRPr="00A67058">
        <w:t xml:space="preserve"> о заказчике</w:t>
      </w:r>
      <w:bookmarkEnd w:id="10"/>
    </w:p>
    <w:p w14:paraId="5513CCBA" w14:textId="77777777" w:rsidR="00A67058" w:rsidRPr="001065F6" w:rsidRDefault="00A67058" w:rsidP="00A67058">
      <w:pPr>
        <w:rPr>
          <w:rFonts w:cs="Times New Roman"/>
        </w:rPr>
      </w:pPr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</w:t>
      </w:r>
      <w:proofErr w:type="spellStart"/>
      <w:r w:rsidRPr="001065F6">
        <w:rPr>
          <w:rFonts w:cs="Times New Roman"/>
        </w:rPr>
        <w:t>ВятГУ</w:t>
      </w:r>
      <w:proofErr w:type="spellEnd"/>
      <w:r w:rsidRPr="001065F6">
        <w:rPr>
          <w:rFonts w:cs="Times New Roman"/>
        </w:rPr>
        <w:t xml:space="preserve">): </w:t>
      </w:r>
    </w:p>
    <w:p w14:paraId="2EEF32C4" w14:textId="45CEB93C" w:rsidR="00A67058" w:rsidRDefault="00A67058" w:rsidP="0055203C">
      <w:pPr>
        <w:pStyle w:val="vguList2"/>
        <w:ind w:firstLine="851"/>
        <w:rPr>
          <w:rFonts w:cs="Times New Roman"/>
        </w:rPr>
      </w:pPr>
      <w:bookmarkStart w:id="11" w:name="_Hlk147062291"/>
      <w:r>
        <w:rPr>
          <w:rFonts w:cs="Times New Roman"/>
        </w:rPr>
        <w:t xml:space="preserve"> </w:t>
      </w:r>
      <w:r w:rsidR="0055203C">
        <w:rPr>
          <w:rFonts w:cs="Times New Roman"/>
        </w:rPr>
        <w:t>Руководитель учебной практики, Долженкова М. Л.</w:t>
      </w:r>
      <w:r w:rsidR="0055203C" w:rsidRPr="0055203C">
        <w:rPr>
          <w:rFonts w:cs="Times New Roman"/>
        </w:rPr>
        <w:t>;</w:t>
      </w:r>
    </w:p>
    <w:p w14:paraId="407CDD03" w14:textId="6BEB3BB4" w:rsidR="00A67058" w:rsidRPr="00A67058" w:rsidRDefault="00A67058" w:rsidP="00A67058">
      <w:pPr>
        <w:pStyle w:val="a0"/>
      </w:pPr>
      <w:r>
        <w:t xml:space="preserve">руководитель образовательной программы, </w:t>
      </w:r>
      <w:bookmarkEnd w:id="11"/>
      <w:r w:rsidR="005560BE">
        <w:t>Сергеева Е.Г.</w:t>
      </w:r>
    </w:p>
    <w:p w14:paraId="0A193ADC" w14:textId="4639B90C" w:rsidR="00847368" w:rsidRDefault="00847368" w:rsidP="00847368">
      <w:pPr>
        <w:pStyle w:val="2"/>
      </w:pPr>
      <w:bookmarkStart w:id="12" w:name="_Toc149230665"/>
      <w:r>
        <w:t>Сроки разработки</w:t>
      </w:r>
      <w:bookmarkEnd w:id="12"/>
    </w:p>
    <w:p w14:paraId="34246C2E" w14:textId="1E4CAF60" w:rsidR="007125C0" w:rsidRDefault="007125C0" w:rsidP="007125C0">
      <w:pPr>
        <w:ind w:firstLine="709"/>
        <w:rPr>
          <w:rFonts w:cs="Times New Roman"/>
          <w:szCs w:val="24"/>
        </w:rPr>
      </w:pPr>
      <w:r w:rsidRPr="008962AD">
        <w:rPr>
          <w:rFonts w:cs="Times New Roman"/>
          <w:szCs w:val="24"/>
        </w:rPr>
        <w:t xml:space="preserve">Разработка описываемого настоящим документа программного продукта должна быть осуществлена с </w:t>
      </w:r>
      <w:r>
        <w:rPr>
          <w:rFonts w:cs="Times New Roman"/>
          <w:szCs w:val="24"/>
        </w:rPr>
        <w:t>01</w:t>
      </w:r>
      <w:r w:rsidRPr="008962AD">
        <w:rPr>
          <w:rFonts w:cs="Times New Roman"/>
          <w:szCs w:val="24"/>
        </w:rPr>
        <w:t>.0</w:t>
      </w:r>
      <w:r w:rsidR="00F560FC">
        <w:rPr>
          <w:rFonts w:cs="Times New Roman"/>
          <w:szCs w:val="24"/>
        </w:rPr>
        <w:t>9</w:t>
      </w:r>
      <w:r w:rsidRPr="008962AD">
        <w:rPr>
          <w:rFonts w:cs="Times New Roman"/>
          <w:szCs w:val="24"/>
        </w:rPr>
        <w:t>.202</w:t>
      </w:r>
      <w:r w:rsidR="0055203C" w:rsidRPr="0055203C">
        <w:rPr>
          <w:rFonts w:cs="Times New Roman"/>
          <w:szCs w:val="24"/>
        </w:rPr>
        <w:t>4</w:t>
      </w:r>
      <w:r w:rsidRPr="008962AD">
        <w:rPr>
          <w:rFonts w:cs="Times New Roman"/>
          <w:szCs w:val="24"/>
        </w:rPr>
        <w:t xml:space="preserve"> </w:t>
      </w:r>
      <w:r w:rsidRPr="00F163E0">
        <w:rPr>
          <w:rFonts w:cs="Times New Roman"/>
          <w:szCs w:val="24"/>
        </w:rPr>
        <w:t xml:space="preserve">по </w:t>
      </w:r>
      <w:r w:rsidR="0055203C" w:rsidRPr="0055203C">
        <w:rPr>
          <w:rFonts w:cs="Times New Roman"/>
          <w:szCs w:val="24"/>
        </w:rPr>
        <w:t>1</w:t>
      </w:r>
      <w:r w:rsidRPr="00F163E0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12</w:t>
      </w:r>
      <w:r w:rsidRPr="008962AD">
        <w:rPr>
          <w:rFonts w:cs="Times New Roman"/>
          <w:szCs w:val="24"/>
        </w:rPr>
        <w:t>.202</w:t>
      </w:r>
      <w:r w:rsidR="0055203C" w:rsidRPr="00D8475D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.</w:t>
      </w:r>
    </w:p>
    <w:p w14:paraId="6BC215EB" w14:textId="77777777" w:rsidR="007125C0" w:rsidRPr="007125C0" w:rsidRDefault="007125C0" w:rsidP="007125C0"/>
    <w:p w14:paraId="65EBEE70" w14:textId="24FADF53" w:rsidR="00847368" w:rsidRDefault="00847368" w:rsidP="00847368">
      <w:pPr>
        <w:pStyle w:val="2"/>
      </w:pPr>
      <w:bookmarkStart w:id="13" w:name="_Toc149230666"/>
      <w:r>
        <w:t>Назначение разработки</w:t>
      </w:r>
      <w:bookmarkEnd w:id="13"/>
    </w:p>
    <w:p w14:paraId="4535F935" w14:textId="2757E365" w:rsidR="007A6E05" w:rsidRDefault="007A6E05" w:rsidP="007A6E05">
      <w:r>
        <w:t xml:space="preserve">Разрабатываемая информационная система призвана автоматизировать и оптимизировать операции, связанные с управлением кофейней. Она обеспечит удобное управление товарами, </w:t>
      </w:r>
      <w:r>
        <w:lastRenderedPageBreak/>
        <w:t xml:space="preserve">сотрудниками и финансами, а также улучшит взаимодействие с клиентами. Главной целью системы является облегчение и автоматизация процессов внутри кофеен, что позволит более точно учитывать данные о продукции и клиентах, а также повысит качество обслуживания клиентов. </w:t>
      </w:r>
    </w:p>
    <w:p w14:paraId="71BB5B8D" w14:textId="69222FB3" w:rsidR="00FA4C24" w:rsidRDefault="00FA4C24" w:rsidP="007A6E05">
      <w:r w:rsidRPr="00FA4C24">
        <w:t>Данной информационной системой могут пользоваться администраторы, сотрудники-</w:t>
      </w:r>
      <w:proofErr w:type="spellStart"/>
      <w:r w:rsidRPr="00FA4C24">
        <w:t>баристы</w:t>
      </w:r>
      <w:proofErr w:type="spellEnd"/>
      <w:r w:rsidRPr="00FA4C24">
        <w:t xml:space="preserve"> и бухгалтер для контроля финансов и оптимизации процессов. Администраторы кофейни применяют её для учета запасов товаров, продаж и управлением информацией о сотрудниках. Бухгалтеры используют для ведения отчетности. </w:t>
      </w:r>
      <w:proofErr w:type="spellStart"/>
      <w:r w:rsidRPr="00FA4C24">
        <w:t>Баристы</w:t>
      </w:r>
      <w:proofErr w:type="spellEnd"/>
      <w:r w:rsidRPr="00FA4C24">
        <w:t xml:space="preserve"> применяют для осуществления продаж.</w:t>
      </w:r>
    </w:p>
    <w:p w14:paraId="475628A7" w14:textId="77777777" w:rsidR="007A6E05" w:rsidRPr="007A6E05" w:rsidRDefault="007A6E05" w:rsidP="007A6E05"/>
    <w:p w14:paraId="039541D6" w14:textId="12376A29" w:rsidR="007125C0" w:rsidRPr="004409E4" w:rsidRDefault="007125C0" w:rsidP="004A7112">
      <w:pPr>
        <w:ind w:left="1275"/>
      </w:pPr>
    </w:p>
    <w:p w14:paraId="41CED6DE" w14:textId="6B152870" w:rsidR="00592879" w:rsidRDefault="00E61B22" w:rsidP="00E61B22">
      <w:pPr>
        <w:pStyle w:val="1"/>
      </w:pPr>
      <w:bookmarkStart w:id="14" w:name="_Toc149230667"/>
      <w:r>
        <w:lastRenderedPageBreak/>
        <w:t>Описание предметной области</w:t>
      </w:r>
      <w:bookmarkEnd w:id="14"/>
    </w:p>
    <w:p w14:paraId="01E27CBF" w14:textId="77777777" w:rsidR="00F31112" w:rsidRDefault="00F31112" w:rsidP="00F31112">
      <w:r>
        <w:t>Кофейня</w:t>
      </w:r>
      <w:r w:rsidRPr="00C54788">
        <w:t xml:space="preserve"> представляет собой специализированное </w:t>
      </w:r>
      <w:r>
        <w:t>заведение</w:t>
      </w:r>
      <w:r w:rsidRPr="00C54788">
        <w:t xml:space="preserve">, занимающееся </w:t>
      </w:r>
      <w:r>
        <w:t>приготовлением и продажей кофейных напитков, десертов и различных закусок.</w:t>
      </w:r>
    </w:p>
    <w:p w14:paraId="67E53136" w14:textId="77777777" w:rsidR="007125C0" w:rsidRPr="00C54788" w:rsidRDefault="007125C0" w:rsidP="007125C0">
      <w:r w:rsidRPr="00C54788">
        <w:t>Предметная область включает в себя следующие основные аспекты:</w:t>
      </w:r>
    </w:p>
    <w:p w14:paraId="1FAB77FC" w14:textId="178B3F27" w:rsidR="00AC6BFA" w:rsidRPr="00C54788" w:rsidRDefault="007125C0" w:rsidP="00AC6BFA">
      <w:pPr>
        <w:pStyle w:val="a0"/>
      </w:pPr>
      <w:r w:rsidRPr="00C54788">
        <w:t xml:space="preserve">Управление </w:t>
      </w:r>
      <w:r w:rsidR="00AC6BFA" w:rsidRPr="00C54788">
        <w:t>товарами:</w:t>
      </w:r>
    </w:p>
    <w:p w14:paraId="5F79D243" w14:textId="1494DBC4" w:rsidR="007125C0" w:rsidRPr="00C54788" w:rsidRDefault="007125C0" w:rsidP="00AC6BFA">
      <w:pPr>
        <w:ind w:firstLine="709"/>
      </w:pPr>
      <w:r w:rsidRPr="00C54788">
        <w:t xml:space="preserve">Создание и управление </w:t>
      </w:r>
      <w:r w:rsidR="00942EC6">
        <w:t>меню товаров</w:t>
      </w:r>
      <w:r w:rsidRPr="00C54788">
        <w:t xml:space="preserve"> со всей необходимой информаци</w:t>
      </w:r>
      <w:r w:rsidR="00942EC6">
        <w:t>ей, включая фотографии, описание</w:t>
      </w:r>
      <w:r w:rsidRPr="00C54788">
        <w:t xml:space="preserve"> и цены.</w:t>
      </w:r>
    </w:p>
    <w:p w14:paraId="1C6D5927" w14:textId="3E5FDCE2" w:rsidR="00AC6BFA" w:rsidRPr="00C54788" w:rsidRDefault="00AC6BFA" w:rsidP="00AC6BFA">
      <w:pPr>
        <w:pStyle w:val="a0"/>
      </w:pPr>
      <w:r w:rsidRPr="00C54788">
        <w:t>Управление продажами:</w:t>
      </w:r>
    </w:p>
    <w:p w14:paraId="4AE0FECB" w14:textId="2744A23D" w:rsidR="00AC6BFA" w:rsidRPr="00C54788" w:rsidRDefault="00AC6BFA" w:rsidP="00C54788">
      <w:r w:rsidRPr="00C54788">
        <w:t>Создание и управление продажами со всей необходимой информаци</w:t>
      </w:r>
      <w:r w:rsidR="00A4218F">
        <w:t>ей: Код продажи, Дата и время, К</w:t>
      </w:r>
      <w:r w:rsidRPr="00C54788">
        <w:t xml:space="preserve">од </w:t>
      </w:r>
      <w:r w:rsidR="00294E80">
        <w:t>товара</w:t>
      </w:r>
      <w:r w:rsidRPr="00C54788">
        <w:t xml:space="preserve">, </w:t>
      </w:r>
      <w:r w:rsidR="00A4218F">
        <w:t>Количество проданных товаров и С</w:t>
      </w:r>
      <w:r w:rsidRPr="00C54788">
        <w:t>умма продажи.</w:t>
      </w:r>
    </w:p>
    <w:p w14:paraId="688EEB00" w14:textId="77777777" w:rsidR="00C54788" w:rsidRPr="00C54788" w:rsidRDefault="00AC6BFA" w:rsidP="00C54788">
      <w:pPr>
        <w:pStyle w:val="a0"/>
      </w:pPr>
      <w:r w:rsidRPr="00C54788">
        <w:t>Управление отчетами:</w:t>
      </w:r>
      <w:r w:rsidR="00C54788" w:rsidRPr="00C54788">
        <w:t xml:space="preserve">                                                                                                                             </w:t>
      </w:r>
    </w:p>
    <w:p w14:paraId="3406DF6F" w14:textId="32B5190E" w:rsidR="00AC6BFA" w:rsidRPr="00C54788" w:rsidRDefault="00AC6BFA" w:rsidP="00C54788">
      <w:r w:rsidRPr="00C54788">
        <w:t>Создание отчетов по продажам</w:t>
      </w:r>
      <w:r w:rsidR="00C54788" w:rsidRPr="00C54788">
        <w:t>, с возможностью редактирования по месяцам, неделям и по определенным категориям товаров.</w:t>
      </w:r>
    </w:p>
    <w:p w14:paraId="6D2C881C" w14:textId="62DCB73B" w:rsidR="00C54788" w:rsidRPr="00C54788" w:rsidRDefault="00C54788" w:rsidP="00C54788">
      <w:pPr>
        <w:pStyle w:val="a0"/>
      </w:pPr>
      <w:r w:rsidRPr="00C54788">
        <w:t xml:space="preserve">Управление </w:t>
      </w:r>
      <w:r w:rsidR="00942EC6">
        <w:t>сотрудниками</w:t>
      </w:r>
      <w:r w:rsidRPr="00C54788">
        <w:t>:</w:t>
      </w:r>
    </w:p>
    <w:p w14:paraId="4DFB258E" w14:textId="563DC27D" w:rsidR="00C54788" w:rsidRDefault="00C54788" w:rsidP="00C54788">
      <w:r w:rsidRPr="00C54788">
        <w:t xml:space="preserve">Создание и управление информацией о </w:t>
      </w:r>
      <w:r w:rsidR="00942EC6">
        <w:t>сотрудниках кофейни</w:t>
      </w:r>
      <w:r w:rsidRPr="00C54788">
        <w:t xml:space="preserve">. Возможность редактирования информации о </w:t>
      </w:r>
      <w:r w:rsidR="007F1D7A">
        <w:t xml:space="preserve">сотрудниках (ФИО, </w:t>
      </w:r>
      <w:r w:rsidR="00942EC6">
        <w:t>контактные данные</w:t>
      </w:r>
      <w:r w:rsidR="007F1D7A">
        <w:t xml:space="preserve"> и адрес проживания</w:t>
      </w:r>
      <w:r w:rsidR="00942EC6">
        <w:t>).</w:t>
      </w:r>
    </w:p>
    <w:p w14:paraId="4F31E204" w14:textId="1FBC8B3F" w:rsidR="00942EC6" w:rsidRDefault="00942EC6" w:rsidP="00C54788"/>
    <w:p w14:paraId="1F36B725" w14:textId="330BD5E6" w:rsidR="00942EC6" w:rsidRDefault="00942EC6" w:rsidP="00C54788"/>
    <w:p w14:paraId="6819AC3F" w14:textId="279C1BE1" w:rsidR="00942EC6" w:rsidRDefault="00942EC6" w:rsidP="00C54788"/>
    <w:p w14:paraId="2AE64887" w14:textId="7F083A57" w:rsidR="00942EC6" w:rsidRDefault="00942EC6" w:rsidP="00C54788"/>
    <w:p w14:paraId="79B30A1F" w14:textId="483F6265" w:rsidR="00942EC6" w:rsidRDefault="00942EC6" w:rsidP="00C54788"/>
    <w:p w14:paraId="42AE8CDD" w14:textId="6F1CABAF" w:rsidR="00942EC6" w:rsidRDefault="00942EC6" w:rsidP="00C54788"/>
    <w:p w14:paraId="39F33B68" w14:textId="33B50DDD" w:rsidR="00942EC6" w:rsidRDefault="00942EC6" w:rsidP="00C54788"/>
    <w:p w14:paraId="43E1945A" w14:textId="29993290" w:rsidR="00942EC6" w:rsidRDefault="00942EC6" w:rsidP="00C54788"/>
    <w:p w14:paraId="7535772E" w14:textId="11061B58" w:rsidR="00942EC6" w:rsidRDefault="00942EC6" w:rsidP="00C54788"/>
    <w:p w14:paraId="3253B54B" w14:textId="6E32A9D5" w:rsidR="00942EC6" w:rsidRDefault="00942EC6" w:rsidP="00C54788"/>
    <w:p w14:paraId="28AA4A70" w14:textId="32E2F4DF" w:rsidR="00942EC6" w:rsidRDefault="00942EC6" w:rsidP="00C54788"/>
    <w:p w14:paraId="47D8DC1D" w14:textId="05008900" w:rsidR="00942EC6" w:rsidRDefault="00942EC6" w:rsidP="00C54788"/>
    <w:p w14:paraId="00948930" w14:textId="1B25E7AE" w:rsidR="00942EC6" w:rsidRDefault="00942EC6" w:rsidP="00C54788"/>
    <w:p w14:paraId="1835B01E" w14:textId="77777777" w:rsidR="00942EC6" w:rsidRPr="00C54788" w:rsidRDefault="00942EC6" w:rsidP="00C54788"/>
    <w:p w14:paraId="09163C70" w14:textId="77777777" w:rsidR="00C54788" w:rsidRPr="00AC6BFA" w:rsidRDefault="00C54788" w:rsidP="00AC6BFA">
      <w:pPr>
        <w:ind w:firstLine="709"/>
        <w:rPr>
          <w:highlight w:val="yellow"/>
        </w:rPr>
      </w:pPr>
    </w:p>
    <w:p w14:paraId="64E3B2C0" w14:textId="55B2BDEF" w:rsidR="00090736" w:rsidRPr="00090736" w:rsidRDefault="00F560FC" w:rsidP="008D236B">
      <w:pPr>
        <w:pStyle w:val="2"/>
      </w:pPr>
      <w:bookmarkStart w:id="15" w:name="_Toc149230668"/>
      <w:r>
        <w:lastRenderedPageBreak/>
        <w:t>Аналог</w:t>
      </w:r>
      <w:r w:rsidR="003A2A69">
        <w:t xml:space="preserve"> 1</w:t>
      </w:r>
      <w:bookmarkEnd w:id="15"/>
    </w:p>
    <w:p w14:paraId="3A7E0C0A" w14:textId="7C275604" w:rsidR="00BF444A" w:rsidRPr="00832EB3" w:rsidRDefault="00090736" w:rsidP="00832EB3">
      <w:pPr>
        <w:rPr>
          <w:rFonts w:cs="Times New Roman"/>
          <w:color w:val="000000" w:themeColor="text1"/>
          <w:szCs w:val="24"/>
          <w:u w:val="single"/>
        </w:rPr>
      </w:pPr>
      <w:r w:rsidRPr="00090736">
        <w:rPr>
          <w:rFonts w:cs="Times New Roman"/>
          <w:color w:val="000000" w:themeColor="text1"/>
          <w:szCs w:val="24"/>
        </w:rPr>
        <w:t>Ссылка:</w:t>
      </w:r>
      <w:r w:rsidR="00467ACF" w:rsidRPr="00467ACF">
        <w:t xml:space="preserve"> </w:t>
      </w:r>
      <w:hyperlink r:id="rId11" w:history="1">
        <w:r w:rsidR="00EA7879" w:rsidRPr="00EA7879">
          <w:rPr>
            <w:rStyle w:val="a6"/>
          </w:rPr>
          <w:t>https://kontur.ru/market/obshepit</w:t>
        </w:r>
      </w:hyperlink>
    </w:p>
    <w:p w14:paraId="1B23C736" w14:textId="611A829D" w:rsidR="00090736" w:rsidRDefault="00EA7879" w:rsidP="00873453">
      <w:pPr>
        <w:ind w:firstLine="0"/>
        <w:jc w:val="center"/>
        <w:rPr>
          <w:rFonts w:cs="Times New Roman"/>
          <w:color w:val="000000" w:themeColor="text1"/>
          <w:szCs w:val="24"/>
        </w:rPr>
      </w:pPr>
      <w:r w:rsidRPr="00EA7879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5111A13E" wp14:editId="1B37A7DD">
            <wp:extent cx="5597337" cy="270624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738" cy="27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3250" w14:textId="5A6634E0" w:rsidR="00BF444A" w:rsidRPr="00090736" w:rsidRDefault="00BF444A" w:rsidP="00090736">
      <w:pPr>
        <w:jc w:val="center"/>
        <w:rPr>
          <w:rFonts w:cs="Times New Roman"/>
          <w:color w:val="000000" w:themeColor="text1"/>
          <w:szCs w:val="24"/>
        </w:rPr>
      </w:pPr>
      <w:r>
        <w:t xml:space="preserve">Рисунок </w:t>
      </w:r>
      <w:fldSimple w:instr=" SEQ Рисунок \* ARABIC ">
        <w:r w:rsidR="00EC2126">
          <w:rPr>
            <w:noProof/>
          </w:rPr>
          <w:t>1</w:t>
        </w:r>
      </w:fldSimple>
      <w:r>
        <w:rPr>
          <w:noProof/>
        </w:rPr>
        <w:t xml:space="preserve"> – Аналог 1</w:t>
      </w:r>
    </w:p>
    <w:p w14:paraId="4FB51B5B" w14:textId="77777777" w:rsidR="00693EEB" w:rsidRPr="00090736" w:rsidRDefault="00693EEB" w:rsidP="00693EEB">
      <w:pPr>
        <w:pStyle w:val="a0"/>
        <w:numPr>
          <w:ilvl w:val="0"/>
          <w:numId w:val="0"/>
        </w:numPr>
        <w:ind w:left="720"/>
        <w:rPr>
          <w:rFonts w:cs="Times New Roman"/>
          <w:color w:val="000000" w:themeColor="text1"/>
          <w:szCs w:val="24"/>
        </w:rPr>
      </w:pPr>
      <w:r w:rsidRPr="00090736">
        <w:rPr>
          <w:rFonts w:cs="Times New Roman"/>
          <w:color w:val="000000" w:themeColor="text1"/>
          <w:szCs w:val="24"/>
        </w:rPr>
        <w:t>К преимуществам можно отнести:</w:t>
      </w:r>
    </w:p>
    <w:p w14:paraId="1A1C7051" w14:textId="77777777" w:rsidR="00693EEB" w:rsidRPr="00693EEB" w:rsidRDefault="00693EEB" w:rsidP="00873453">
      <w:pPr>
        <w:pStyle w:val="a0"/>
      </w:pPr>
      <w:r w:rsidRPr="00693EEB">
        <w:t>Облачная система, что позволяет получить доступ к данным с любого устройства.</w:t>
      </w:r>
    </w:p>
    <w:p w14:paraId="500D94D6" w14:textId="77777777" w:rsidR="00693EEB" w:rsidRPr="00693EEB" w:rsidRDefault="00693EEB" w:rsidP="00873453">
      <w:pPr>
        <w:pStyle w:val="a0"/>
      </w:pPr>
      <w:r w:rsidRPr="00693EEB">
        <w:t>Управление продукцией, заказами, категориями и отслеживание остатков.</w:t>
      </w:r>
    </w:p>
    <w:p w14:paraId="093952F2" w14:textId="77777777" w:rsidR="00693EEB" w:rsidRDefault="00693EEB" w:rsidP="00873453">
      <w:pPr>
        <w:pStyle w:val="a0"/>
      </w:pPr>
      <w:r w:rsidRPr="00693EEB">
        <w:t>Интеграция с онлайн-магазинами и платежными системами.</w:t>
      </w:r>
    </w:p>
    <w:p w14:paraId="772FCFEC" w14:textId="77777777" w:rsidR="00693EEB" w:rsidRPr="00090736" w:rsidRDefault="00693EEB" w:rsidP="00693EEB">
      <w:pPr>
        <w:ind w:left="851" w:firstLine="0"/>
      </w:pPr>
      <w:r>
        <w:t>К недостаткам можно отнести:</w:t>
      </w:r>
    </w:p>
    <w:p w14:paraId="758DF2E8" w14:textId="77777777" w:rsidR="00693EEB" w:rsidRPr="00693EEB" w:rsidRDefault="00693EEB" w:rsidP="005F47EF">
      <w:pPr>
        <w:pStyle w:val="a0"/>
      </w:pPr>
      <w:r w:rsidRPr="00693EEB">
        <w:t>Некоторые функции могут быть сложны в использовании для новых пользователей.</w:t>
      </w:r>
    </w:p>
    <w:p w14:paraId="5A39F7EA" w14:textId="77777777" w:rsidR="00693EEB" w:rsidRPr="00693EEB" w:rsidRDefault="00693EEB" w:rsidP="005F47EF">
      <w:pPr>
        <w:pStyle w:val="a0"/>
      </w:pPr>
      <w:r w:rsidRPr="00693EEB">
        <w:t>Ограниченные возможности по индивидуализации и настройке.</w:t>
      </w:r>
    </w:p>
    <w:p w14:paraId="22B95914" w14:textId="6BF95D5B" w:rsidR="00090736" w:rsidRPr="00090736" w:rsidRDefault="00090736" w:rsidP="003A2A69">
      <w:pPr>
        <w:pStyle w:val="2"/>
      </w:pPr>
      <w:bookmarkStart w:id="16" w:name="_Toc149230669"/>
      <w:r w:rsidRPr="00090736">
        <w:t xml:space="preserve">Аналог </w:t>
      </w:r>
      <w:r w:rsidR="003A2A69">
        <w:t>2</w:t>
      </w:r>
      <w:bookmarkEnd w:id="16"/>
    </w:p>
    <w:p w14:paraId="0A271B6B" w14:textId="7DEE34A8" w:rsidR="00090736" w:rsidRDefault="00090736" w:rsidP="0085476C">
      <w:pPr>
        <w:rPr>
          <w:rFonts w:cs="Times New Roman"/>
          <w:color w:val="000000" w:themeColor="text1"/>
          <w:szCs w:val="24"/>
          <w:u w:val="single"/>
        </w:rPr>
      </w:pPr>
      <w:r w:rsidRPr="00090736">
        <w:rPr>
          <w:rFonts w:cs="Times New Roman"/>
          <w:color w:val="000000" w:themeColor="text1"/>
          <w:szCs w:val="24"/>
        </w:rPr>
        <w:t xml:space="preserve">Ссылка: </w:t>
      </w:r>
      <w:hyperlink r:id="rId13" w:history="1">
        <w:r w:rsidR="0085476C" w:rsidRPr="0085476C">
          <w:rPr>
            <w:rStyle w:val="a6"/>
          </w:rPr>
          <w:t>https://gbsmarket.ru/for-cafe/</w:t>
        </w:r>
      </w:hyperlink>
    </w:p>
    <w:p w14:paraId="36D7469B" w14:textId="5E0225F3" w:rsidR="0085476C" w:rsidRPr="0085476C" w:rsidRDefault="001F7D23" w:rsidP="001F7D23">
      <w:pPr>
        <w:ind w:firstLine="0"/>
        <w:jc w:val="center"/>
        <w:rPr>
          <w:rFonts w:cs="Times New Roman"/>
          <w:color w:val="000000" w:themeColor="text1"/>
          <w:szCs w:val="24"/>
          <w:u w:val="single"/>
        </w:rPr>
      </w:pPr>
      <w:r w:rsidRPr="001F7D23">
        <w:rPr>
          <w:rFonts w:cs="Times New Roman"/>
          <w:noProof/>
          <w:color w:val="000000" w:themeColor="text1"/>
          <w:szCs w:val="24"/>
          <w:u w:val="single"/>
        </w:rPr>
        <w:lastRenderedPageBreak/>
        <w:drawing>
          <wp:inline distT="0" distB="0" distL="0" distR="0" wp14:anchorId="1376C408" wp14:editId="7C49FA11">
            <wp:extent cx="5549900" cy="416570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636"/>
                    <a:stretch/>
                  </pic:blipFill>
                  <pic:spPr bwMode="auto">
                    <a:xfrm>
                      <a:off x="0" y="0"/>
                      <a:ext cx="5561257" cy="417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4D3D1" w14:textId="7076E239" w:rsidR="00BF444A" w:rsidRPr="00090736" w:rsidRDefault="00BF444A" w:rsidP="00090736">
      <w:pPr>
        <w:jc w:val="center"/>
        <w:rPr>
          <w:rFonts w:cs="Times New Roman"/>
          <w:color w:val="000000" w:themeColor="text1"/>
          <w:szCs w:val="24"/>
        </w:rPr>
      </w:pPr>
      <w:r>
        <w:t>Рисунок 2 – Аналог 2</w:t>
      </w:r>
    </w:p>
    <w:p w14:paraId="79A1CF9D" w14:textId="77777777" w:rsidR="00090736" w:rsidRDefault="00090736" w:rsidP="00090736">
      <w:pPr>
        <w:pStyle w:val="a0"/>
        <w:numPr>
          <w:ilvl w:val="0"/>
          <w:numId w:val="0"/>
        </w:numPr>
        <w:ind w:left="720"/>
        <w:rPr>
          <w:rFonts w:cs="Times New Roman"/>
          <w:color w:val="000000" w:themeColor="text1"/>
          <w:szCs w:val="24"/>
        </w:rPr>
      </w:pPr>
      <w:r w:rsidRPr="00090736">
        <w:rPr>
          <w:rFonts w:cs="Times New Roman"/>
          <w:color w:val="000000" w:themeColor="text1"/>
          <w:szCs w:val="24"/>
        </w:rPr>
        <w:t>К преимуществам можно отнести:</w:t>
      </w:r>
    </w:p>
    <w:p w14:paraId="4112D533" w14:textId="0DE21A3E" w:rsidR="00873453" w:rsidRPr="00873453" w:rsidRDefault="00873453" w:rsidP="00873453">
      <w:pPr>
        <w:pStyle w:val="a0"/>
      </w:pPr>
      <w:r w:rsidRPr="00873453">
        <w:t xml:space="preserve">Интегрированная система, предназначенная специально для </w:t>
      </w:r>
      <w:r w:rsidR="001F7D23">
        <w:t>кофеен</w:t>
      </w:r>
      <w:r w:rsidRPr="00873453">
        <w:t>.</w:t>
      </w:r>
    </w:p>
    <w:p w14:paraId="46001976" w14:textId="0A9BE12C" w:rsidR="00873453" w:rsidRPr="00873453" w:rsidRDefault="001F7D23" w:rsidP="00873453">
      <w:pPr>
        <w:pStyle w:val="a0"/>
      </w:pPr>
      <w:r>
        <w:t>Учет товаров</w:t>
      </w:r>
      <w:r w:rsidR="00873453" w:rsidRPr="00873453">
        <w:t xml:space="preserve">, продаж, </w:t>
      </w:r>
      <w:r>
        <w:t>а также остатков на складе.</w:t>
      </w:r>
    </w:p>
    <w:p w14:paraId="1C647D3B" w14:textId="051537A3" w:rsidR="005F47EF" w:rsidRDefault="00873453" w:rsidP="005F47EF">
      <w:pPr>
        <w:pStyle w:val="a0"/>
      </w:pPr>
      <w:r w:rsidRPr="00873453">
        <w:t>Функции управления ассортиментом.</w:t>
      </w:r>
    </w:p>
    <w:p w14:paraId="7F783A31" w14:textId="2EF587B8" w:rsidR="00873453" w:rsidRPr="00873453" w:rsidRDefault="00873453" w:rsidP="005F47EF">
      <w:pPr>
        <w:ind w:left="709" w:firstLine="0"/>
      </w:pPr>
      <w:r>
        <w:t>К недостаткам можно отнести:</w:t>
      </w:r>
    </w:p>
    <w:p w14:paraId="2BCD07E1" w14:textId="77777777" w:rsidR="00873453" w:rsidRPr="00873453" w:rsidRDefault="00873453" w:rsidP="00873453">
      <w:pPr>
        <w:pStyle w:val="a0"/>
      </w:pPr>
      <w:r w:rsidRPr="00873453">
        <w:t>Не облачная система, требует установки на сервер и поддержку IT-инфраструктуры.</w:t>
      </w:r>
    </w:p>
    <w:p w14:paraId="59DA8A61" w14:textId="73B3FC5B" w:rsidR="00873453" w:rsidRPr="00873453" w:rsidRDefault="00873453" w:rsidP="00873453">
      <w:pPr>
        <w:pStyle w:val="a0"/>
      </w:pPr>
      <w:r w:rsidRPr="00873453">
        <w:t>Может потребоваться дополнительная настройка и обучение персонала.</w:t>
      </w:r>
    </w:p>
    <w:p w14:paraId="28F91D00" w14:textId="6F4D8DF5" w:rsidR="00090736" w:rsidRPr="00090736" w:rsidRDefault="00090736" w:rsidP="003A2A69">
      <w:pPr>
        <w:pStyle w:val="2"/>
      </w:pPr>
      <w:bookmarkStart w:id="17" w:name="_Toc149230670"/>
      <w:r w:rsidRPr="00090736">
        <w:t xml:space="preserve">Аналог </w:t>
      </w:r>
      <w:r w:rsidR="003A2A69">
        <w:t>3</w:t>
      </w:r>
      <w:bookmarkEnd w:id="17"/>
    </w:p>
    <w:p w14:paraId="77DA5892" w14:textId="1C70C915" w:rsidR="00090736" w:rsidRDefault="00090736" w:rsidP="00090736">
      <w:pPr>
        <w:rPr>
          <w:rStyle w:val="a6"/>
          <w:rFonts w:cs="Times New Roman"/>
          <w:color w:val="000000" w:themeColor="text1"/>
          <w:szCs w:val="24"/>
        </w:rPr>
      </w:pPr>
      <w:r w:rsidRPr="00090736">
        <w:rPr>
          <w:rFonts w:cs="Times New Roman"/>
          <w:color w:val="000000" w:themeColor="text1"/>
          <w:szCs w:val="24"/>
        </w:rPr>
        <w:t xml:space="preserve">Ссылка: </w:t>
      </w:r>
      <w:hyperlink r:id="rId15" w:history="1">
        <w:r w:rsidR="000268AF" w:rsidRPr="000268AF">
          <w:rPr>
            <w:rStyle w:val="a6"/>
          </w:rPr>
          <w:t>https://caffesta.com/ru/</w:t>
        </w:r>
      </w:hyperlink>
    </w:p>
    <w:p w14:paraId="467A6E64" w14:textId="77777777" w:rsidR="00BF444A" w:rsidRPr="00090736" w:rsidRDefault="00BF444A" w:rsidP="00090736">
      <w:pPr>
        <w:rPr>
          <w:rFonts w:cs="Times New Roman"/>
          <w:color w:val="000000" w:themeColor="text1"/>
          <w:szCs w:val="24"/>
        </w:rPr>
      </w:pPr>
    </w:p>
    <w:p w14:paraId="0E84D580" w14:textId="6E50586F" w:rsidR="00090736" w:rsidRDefault="000268AF" w:rsidP="005F47EF">
      <w:pPr>
        <w:ind w:firstLine="0"/>
        <w:jc w:val="center"/>
        <w:rPr>
          <w:rFonts w:cs="Times New Roman"/>
          <w:color w:val="000000" w:themeColor="text1"/>
          <w:szCs w:val="24"/>
        </w:rPr>
      </w:pPr>
      <w:r w:rsidRPr="000268AF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1B5D9D4D" wp14:editId="602038B3">
            <wp:extent cx="5616575" cy="2664915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3397" cy="26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FD03" w14:textId="5FD9D26B" w:rsidR="00BF444A" w:rsidRDefault="00BF444A" w:rsidP="00BF444A">
      <w:pPr>
        <w:jc w:val="center"/>
        <w:rPr>
          <w:rFonts w:cs="Times New Roman"/>
          <w:color w:val="000000" w:themeColor="text1"/>
          <w:szCs w:val="24"/>
        </w:rPr>
      </w:pPr>
      <w:r>
        <w:t>Рисунок 3 – Аналог 3</w:t>
      </w:r>
    </w:p>
    <w:p w14:paraId="3D1A927B" w14:textId="77777777" w:rsidR="00BF444A" w:rsidRPr="00090736" w:rsidRDefault="00BF444A" w:rsidP="00090736">
      <w:pPr>
        <w:rPr>
          <w:rFonts w:cs="Times New Roman"/>
          <w:color w:val="000000" w:themeColor="text1"/>
          <w:szCs w:val="24"/>
        </w:rPr>
      </w:pPr>
    </w:p>
    <w:p w14:paraId="1BBD83EA" w14:textId="77777777" w:rsidR="00090736" w:rsidRDefault="00090736" w:rsidP="00090736">
      <w:p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К преимуществам можно отнести:</w:t>
      </w:r>
    </w:p>
    <w:p w14:paraId="4F83EEAD" w14:textId="77777777" w:rsidR="000268AF" w:rsidRPr="00693EEB" w:rsidRDefault="000268AF" w:rsidP="000268AF">
      <w:pPr>
        <w:pStyle w:val="a0"/>
      </w:pPr>
      <w:r w:rsidRPr="00693EEB">
        <w:t>Облачная система, что позволяет получить доступ к данным с любого устройства.</w:t>
      </w:r>
    </w:p>
    <w:p w14:paraId="7EE7D3C0" w14:textId="0877D5C0" w:rsidR="005F47EF" w:rsidRPr="005F47EF" w:rsidRDefault="005F47EF" w:rsidP="005F47EF">
      <w:pPr>
        <w:pStyle w:val="a0"/>
      </w:pPr>
      <w:r w:rsidRPr="005F47EF">
        <w:t xml:space="preserve">Учет товаров, </w:t>
      </w:r>
      <w:r w:rsidR="000268AF">
        <w:t>расходов и доходов</w:t>
      </w:r>
      <w:r w:rsidRPr="005F47EF">
        <w:t xml:space="preserve">, продаж и </w:t>
      </w:r>
      <w:r w:rsidR="000268AF">
        <w:t>сотрудников</w:t>
      </w:r>
      <w:r w:rsidRPr="005F47EF">
        <w:t>.</w:t>
      </w:r>
      <w:r w:rsidR="000268AF">
        <w:t xml:space="preserve"> </w:t>
      </w:r>
    </w:p>
    <w:p w14:paraId="1EB36D1B" w14:textId="694F6305" w:rsidR="005F47EF" w:rsidRPr="005F47EF" w:rsidRDefault="005F47EF" w:rsidP="005F47EF">
      <w:pPr>
        <w:pStyle w:val="a0"/>
      </w:pPr>
      <w:r w:rsidRPr="005F47EF">
        <w:t xml:space="preserve">Гибкие возможности настройки и адаптации под конкретные потребности мастерской. </w:t>
      </w:r>
    </w:p>
    <w:p w14:paraId="5142E76C" w14:textId="6F078EA9" w:rsidR="00090736" w:rsidRPr="00090736" w:rsidRDefault="00090736" w:rsidP="00090736">
      <w:pPr>
        <w:ind w:left="851" w:firstLine="0"/>
      </w:pPr>
      <w:r>
        <w:t>К недостаткам можно отнести:</w:t>
      </w:r>
    </w:p>
    <w:p w14:paraId="074209CC" w14:textId="77777777" w:rsidR="000268AF" w:rsidRPr="00873453" w:rsidRDefault="000268AF" w:rsidP="000268AF">
      <w:pPr>
        <w:pStyle w:val="a0"/>
      </w:pPr>
      <w:r w:rsidRPr="00873453">
        <w:t>Может потребоваться дополнительная настройка и обучение персонала.</w:t>
      </w:r>
    </w:p>
    <w:p w14:paraId="6FA9A80F" w14:textId="77777777" w:rsidR="005F47EF" w:rsidRPr="005F47EF" w:rsidRDefault="005F47EF" w:rsidP="005F47EF">
      <w:pPr>
        <w:pStyle w:val="a0"/>
      </w:pPr>
      <w:r w:rsidRPr="005F47EF">
        <w:t>Ограниченные возможности для интеграции с другими системами и онлайн-каналами.</w:t>
      </w:r>
    </w:p>
    <w:p w14:paraId="0BAEEBD6" w14:textId="36180F87" w:rsidR="005D60CE" w:rsidRDefault="005D60CE" w:rsidP="005D60CE">
      <w:pPr>
        <w:ind w:firstLine="709"/>
      </w:pPr>
      <w:r>
        <w:t xml:space="preserve">Таким образом, при разработке информационной системы для </w:t>
      </w:r>
      <w:r w:rsidR="00BA5700">
        <w:t>кофе</w:t>
      </w:r>
      <w:r w:rsidR="00E31781">
        <w:t>йни</w:t>
      </w:r>
      <w:r>
        <w:t>, следует рассмотреть следующие аспекты:</w:t>
      </w:r>
    </w:p>
    <w:p w14:paraId="6BE4E858" w14:textId="34ADF2D0" w:rsidR="005F47EF" w:rsidRDefault="00A4218F" w:rsidP="005F47EF">
      <w:pPr>
        <w:ind w:firstLine="709"/>
      </w:pPr>
      <w:r>
        <w:t>Функциональность: у</w:t>
      </w:r>
      <w:r w:rsidR="005F47EF">
        <w:t>чет товаров,</w:t>
      </w:r>
      <w:r w:rsidR="001D4488">
        <w:t xml:space="preserve"> </w:t>
      </w:r>
      <w:r w:rsidR="00BA5700">
        <w:t>сотрудников</w:t>
      </w:r>
      <w:r w:rsidR="005F47EF">
        <w:t>, заказов</w:t>
      </w:r>
      <w:r w:rsidR="001D4488">
        <w:t xml:space="preserve"> и продаж </w:t>
      </w:r>
      <w:r w:rsidR="005F47EF">
        <w:t>должен быть основой системы.</w:t>
      </w:r>
    </w:p>
    <w:p w14:paraId="23B64D5F" w14:textId="03E8FCF0" w:rsidR="005F47EF" w:rsidRDefault="005F47EF" w:rsidP="005F47EF">
      <w:pPr>
        <w:ind w:firstLine="709"/>
      </w:pPr>
      <w:r>
        <w:t>Ги</w:t>
      </w:r>
      <w:r w:rsidR="00A4218F">
        <w:t xml:space="preserve">бкость и </w:t>
      </w:r>
      <w:proofErr w:type="spellStart"/>
      <w:r w:rsidR="00A4218F">
        <w:t>настраиваемость</w:t>
      </w:r>
      <w:proofErr w:type="spellEnd"/>
      <w:r w:rsidR="00A4218F">
        <w:t>: с</w:t>
      </w:r>
      <w:r>
        <w:t xml:space="preserve">истема должна быть легко настраиваемой и адаптируемой к </w:t>
      </w:r>
      <w:r w:rsidR="001D4488">
        <w:t xml:space="preserve">использованию </w:t>
      </w:r>
      <w:r w:rsidR="00763519">
        <w:t xml:space="preserve">работника </w:t>
      </w:r>
      <w:r w:rsidR="00BA5700">
        <w:t>кофейни</w:t>
      </w:r>
      <w:r w:rsidR="00850505">
        <w:t>.</w:t>
      </w:r>
    </w:p>
    <w:p w14:paraId="092F632B" w14:textId="6B5C7B5B" w:rsidR="00E61B22" w:rsidRDefault="00E61B22" w:rsidP="00E61B22">
      <w:pPr>
        <w:pStyle w:val="1"/>
      </w:pPr>
      <w:bookmarkStart w:id="18" w:name="_Toc149230671"/>
      <w:r>
        <w:lastRenderedPageBreak/>
        <w:t>Требования к результатам разработки</w:t>
      </w:r>
      <w:bookmarkEnd w:id="18"/>
    </w:p>
    <w:p w14:paraId="43756BA9" w14:textId="0C5DF2CA" w:rsidR="001D3FB1" w:rsidRDefault="004F60F3" w:rsidP="001D3FB1">
      <w:pPr>
        <w:pStyle w:val="2"/>
      </w:pPr>
      <w:bookmarkStart w:id="19" w:name="_Toc149230672"/>
      <w:r>
        <w:t>Требования к функциональным характеристикам</w:t>
      </w:r>
      <w:bookmarkEnd w:id="19"/>
    </w:p>
    <w:p w14:paraId="030B3522" w14:textId="7CB88719" w:rsidR="00802D2E" w:rsidRPr="00802D2E" w:rsidRDefault="00802D2E" w:rsidP="00802D2E">
      <w:pPr>
        <w:pStyle w:val="2"/>
        <w:numPr>
          <w:ilvl w:val="0"/>
          <w:numId w:val="0"/>
        </w:numPr>
        <w:ind w:firstLine="709"/>
        <w:rPr>
          <w:rFonts w:eastAsiaTheme="minorEastAsia" w:cstheme="minorBidi"/>
          <w:b w:val="0"/>
          <w:bCs w:val="0"/>
          <w:szCs w:val="22"/>
        </w:rPr>
      </w:pPr>
      <w:bookmarkStart w:id="20" w:name="_Toc149230673"/>
      <w:bookmarkStart w:id="21" w:name="_Toc147068483"/>
      <w:r w:rsidRPr="00802D2E">
        <w:rPr>
          <w:rFonts w:eastAsiaTheme="minorEastAsia" w:cstheme="minorBidi"/>
          <w:b w:val="0"/>
          <w:bCs w:val="0"/>
          <w:szCs w:val="22"/>
        </w:rPr>
        <w:t xml:space="preserve">При разработке информационной системы (ИС) для </w:t>
      </w:r>
      <w:r w:rsidR="00E31781">
        <w:rPr>
          <w:rFonts w:eastAsiaTheme="minorEastAsia" w:cstheme="minorBidi"/>
          <w:b w:val="0"/>
          <w:bCs w:val="0"/>
          <w:szCs w:val="22"/>
        </w:rPr>
        <w:t>кофейни</w:t>
      </w:r>
      <w:r w:rsidRPr="00802D2E">
        <w:rPr>
          <w:rFonts w:eastAsiaTheme="minorEastAsia" w:cstheme="minorBidi"/>
          <w:b w:val="0"/>
          <w:bCs w:val="0"/>
          <w:szCs w:val="22"/>
        </w:rPr>
        <w:t xml:space="preserve"> необходимо учитывать следующие требования к функциональным характеристикам:</w:t>
      </w:r>
      <w:bookmarkEnd w:id="20"/>
    </w:p>
    <w:p w14:paraId="60021525" w14:textId="29B761A3" w:rsidR="00802D2E" w:rsidRPr="00802D2E" w:rsidRDefault="00802D2E" w:rsidP="00802D2E">
      <w:pPr>
        <w:pStyle w:val="a0"/>
      </w:pPr>
      <w:r w:rsidRPr="00802D2E">
        <w:t>Учет товаров:</w:t>
      </w:r>
    </w:p>
    <w:p w14:paraId="4AF20456" w14:textId="2FC4B53F" w:rsidR="00802D2E" w:rsidRPr="006B063E" w:rsidRDefault="00EE09CC" w:rsidP="006B063E">
      <w:pPr>
        <w:pStyle w:val="vguList2"/>
      </w:pPr>
      <w:r>
        <w:t>О</w:t>
      </w:r>
      <w:r w:rsidR="00F31112">
        <w:t>писание</w:t>
      </w:r>
      <w:r w:rsidR="00802D2E" w:rsidRPr="006B063E">
        <w:t xml:space="preserve"> (название, описание, </w:t>
      </w:r>
      <w:r w:rsidR="00294E80">
        <w:t>код</w:t>
      </w:r>
      <w:r w:rsidR="00F31112">
        <w:t xml:space="preserve"> и т. д.);</w:t>
      </w:r>
    </w:p>
    <w:p w14:paraId="419D2432" w14:textId="2F265B67" w:rsidR="00802D2E" w:rsidRPr="006B063E" w:rsidRDefault="00F31112" w:rsidP="006B063E">
      <w:pPr>
        <w:pStyle w:val="vguList2"/>
      </w:pPr>
      <w:r>
        <w:t>фотографии товаров;</w:t>
      </w:r>
    </w:p>
    <w:p w14:paraId="57D8722B" w14:textId="1FC79C76" w:rsidR="00802D2E" w:rsidRPr="006B063E" w:rsidRDefault="00F31112" w:rsidP="006B063E">
      <w:pPr>
        <w:pStyle w:val="vguList2"/>
      </w:pPr>
      <w:r>
        <w:t>ц</w:t>
      </w:r>
      <w:r w:rsidR="00294E80">
        <w:t>ена</w:t>
      </w:r>
      <w:r w:rsidR="00802D2E" w:rsidRPr="006B063E">
        <w:t xml:space="preserve"> </w:t>
      </w:r>
      <w:r w:rsidR="00294E80">
        <w:t>товара</w:t>
      </w:r>
      <w:r>
        <w:t>;</w:t>
      </w:r>
    </w:p>
    <w:p w14:paraId="25A0B623" w14:textId="2055A061" w:rsidR="00802D2E" w:rsidRPr="006B063E" w:rsidRDefault="00F31112" w:rsidP="006B063E">
      <w:pPr>
        <w:pStyle w:val="vguList2"/>
      </w:pPr>
      <w:r>
        <w:t>н</w:t>
      </w:r>
      <w:r w:rsidR="00294E80">
        <w:t>аличие товара</w:t>
      </w:r>
      <w:r w:rsidR="00802D2E" w:rsidRPr="006B063E">
        <w:t>.</w:t>
      </w:r>
    </w:p>
    <w:p w14:paraId="187EDD8A" w14:textId="6E51D437" w:rsidR="00802D2E" w:rsidRPr="00802D2E" w:rsidRDefault="00802D2E" w:rsidP="00802D2E">
      <w:pPr>
        <w:pStyle w:val="a0"/>
      </w:pPr>
      <w:r w:rsidRPr="00802D2E">
        <w:t>Категории:</w:t>
      </w:r>
    </w:p>
    <w:p w14:paraId="2F47CB2D" w14:textId="1BA58FC2" w:rsidR="006B063E" w:rsidRDefault="00EE09CC" w:rsidP="006B063E">
      <w:pPr>
        <w:pStyle w:val="vguList2"/>
      </w:pPr>
      <w:r>
        <w:t>С</w:t>
      </w:r>
      <w:r w:rsidR="00802D2E" w:rsidRPr="00802D2E">
        <w:t>оздание и управление категориями товаров (</w:t>
      </w:r>
      <w:r w:rsidR="007F1D7A">
        <w:t>кофе</w:t>
      </w:r>
      <w:r w:rsidR="00294E80">
        <w:t xml:space="preserve">, </w:t>
      </w:r>
      <w:r w:rsidR="007F1D7A">
        <w:t xml:space="preserve">чаи, </w:t>
      </w:r>
      <w:r w:rsidR="00294E80">
        <w:t>десерты</w:t>
      </w:r>
      <w:r w:rsidR="00802D2E" w:rsidRPr="00802D2E">
        <w:t xml:space="preserve"> и т. д.).</w:t>
      </w:r>
    </w:p>
    <w:p w14:paraId="2BF8DBE7" w14:textId="64431F3E" w:rsidR="006B063E" w:rsidRDefault="00294E80" w:rsidP="006B063E">
      <w:pPr>
        <w:pStyle w:val="a0"/>
      </w:pPr>
      <w:r>
        <w:t>Сотрудники</w:t>
      </w:r>
      <w:r w:rsidR="00802D2E" w:rsidRPr="00802D2E">
        <w:t>:</w:t>
      </w:r>
    </w:p>
    <w:p w14:paraId="4CAB8E65" w14:textId="3B17E625" w:rsidR="00802D2E" w:rsidRPr="00802D2E" w:rsidRDefault="00EE09CC" w:rsidP="006B063E">
      <w:pPr>
        <w:pStyle w:val="vguList2"/>
      </w:pPr>
      <w:r>
        <w:t>И</w:t>
      </w:r>
      <w:r w:rsidR="00802D2E" w:rsidRPr="00802D2E">
        <w:t xml:space="preserve">нформация о </w:t>
      </w:r>
      <w:r w:rsidR="00294E80">
        <w:t>сотрудниках</w:t>
      </w:r>
      <w:r w:rsidR="00802D2E" w:rsidRPr="00802D2E">
        <w:t xml:space="preserve"> (</w:t>
      </w:r>
      <w:r w:rsidR="00294E80">
        <w:t>ФИО,</w:t>
      </w:r>
      <w:r w:rsidR="007F1D7A">
        <w:t xml:space="preserve"> контактные данные, адрес проживания</w:t>
      </w:r>
      <w:r w:rsidR="00802D2E" w:rsidRPr="00802D2E">
        <w:t>).</w:t>
      </w:r>
    </w:p>
    <w:p w14:paraId="20440F06" w14:textId="3FC6E641" w:rsidR="00802D2E" w:rsidRDefault="00A13935" w:rsidP="00A13935">
      <w:pPr>
        <w:pStyle w:val="a0"/>
      </w:pPr>
      <w:r>
        <w:t>Продажи:</w:t>
      </w:r>
    </w:p>
    <w:p w14:paraId="2FC607BE" w14:textId="02C39CC3" w:rsidR="00A13935" w:rsidRPr="00A13935" w:rsidRDefault="00A13935" w:rsidP="00A13935">
      <w:pPr>
        <w:pStyle w:val="vguList2"/>
      </w:pPr>
      <w:r w:rsidRPr="00A13935">
        <w:t>Регистрация продаж товаров, включая информацию о дате и времени продажи</w:t>
      </w:r>
      <w:r w:rsidR="00C54788">
        <w:t xml:space="preserve">, код </w:t>
      </w:r>
      <w:r w:rsidR="00294E80">
        <w:t>товара</w:t>
      </w:r>
      <w:r w:rsidR="00C54788">
        <w:t>, суммы продажи, количество проданных изделий</w:t>
      </w:r>
      <w:r w:rsidR="00484895">
        <w:t>;</w:t>
      </w:r>
    </w:p>
    <w:p w14:paraId="4ECFD82A" w14:textId="312A09C9" w:rsidR="00A13935" w:rsidRPr="00A13935" w:rsidRDefault="00484895" w:rsidP="00A13935">
      <w:pPr>
        <w:pStyle w:val="vguList2"/>
      </w:pPr>
      <w:r>
        <w:t>о</w:t>
      </w:r>
      <w:r w:rsidR="00A13935" w:rsidRPr="00A13935">
        <w:t>тслеживание суммы продажи для каждой покупки.</w:t>
      </w:r>
    </w:p>
    <w:p w14:paraId="0CA5DF22" w14:textId="5ED7A556" w:rsidR="00A13935" w:rsidRDefault="002D44F3" w:rsidP="00A13935">
      <w:pPr>
        <w:pStyle w:val="a0"/>
      </w:pPr>
      <w:r>
        <w:t>Отчеты</w:t>
      </w:r>
      <w:r w:rsidR="00A13935">
        <w:t>:</w:t>
      </w:r>
    </w:p>
    <w:p w14:paraId="58CCD663" w14:textId="573886D6" w:rsidR="00A13935" w:rsidRDefault="00A13935" w:rsidP="00A13935">
      <w:pPr>
        <w:pStyle w:val="vguList2"/>
      </w:pPr>
      <w:r>
        <w:t>Генерация отчетов о п</w:t>
      </w:r>
      <w:r w:rsidR="00EE09CC">
        <w:t xml:space="preserve">родажах, включая общую выручку, </w:t>
      </w:r>
      <w:r>
        <w:t>продажи по периодам</w:t>
      </w:r>
      <w:r w:rsidR="00C54788">
        <w:t xml:space="preserve"> или категориям</w:t>
      </w:r>
      <w:r>
        <w:t xml:space="preserve"> и другую аналитическую информацию.</w:t>
      </w:r>
    </w:p>
    <w:p w14:paraId="7CDB06D8" w14:textId="064F9876" w:rsidR="00BF444A" w:rsidRDefault="00BF444A" w:rsidP="00802D2E">
      <w:pPr>
        <w:pStyle w:val="2"/>
      </w:pPr>
      <w:bookmarkStart w:id="22" w:name="_Toc149230674"/>
      <w:r>
        <w:t>Требования к пользовательскому интерфейсу</w:t>
      </w:r>
      <w:bookmarkEnd w:id="21"/>
      <w:bookmarkEnd w:id="22"/>
    </w:p>
    <w:p w14:paraId="563F2883" w14:textId="3E95FF37" w:rsidR="00520133" w:rsidRDefault="00E13287" w:rsidP="00E13287">
      <w:r>
        <w:t xml:space="preserve">На рисунках ниже предоставлены прототипы ИС для </w:t>
      </w:r>
      <w:r w:rsidR="00E31781">
        <w:t>кофейни</w:t>
      </w:r>
      <w:r w:rsidR="00294E80">
        <w:t>.</w:t>
      </w:r>
    </w:p>
    <w:p w14:paraId="0F1A57BF" w14:textId="0AB3855B" w:rsidR="00520133" w:rsidRDefault="00520133" w:rsidP="00E13287">
      <w:r>
        <w:t>В каждом прототипе присутствуют главные кнопки навигации, расположенные в верхней части окон «Товары», «Продажи», «</w:t>
      </w:r>
      <w:r w:rsidR="00294E80">
        <w:t>Сотрудники</w:t>
      </w:r>
      <w:r>
        <w:t>», «Отчеты».</w:t>
      </w:r>
    </w:p>
    <w:p w14:paraId="3CAB7223" w14:textId="1752887A" w:rsidR="00E13287" w:rsidRPr="00E13287" w:rsidRDefault="00520133" w:rsidP="00E13287">
      <w:r>
        <w:t>В окне «Товары» (см. рис. 4) ниже главных кнопок располагается название окна «Товары», рядом находится кнопк</w:t>
      </w:r>
      <w:r w:rsidR="00CC31C5">
        <w:t>и</w:t>
      </w:r>
      <w:r>
        <w:t xml:space="preserve"> «Категории», «Изменить» и «Добавить». В данном окне п</w:t>
      </w:r>
      <w:r w:rsidR="00484895">
        <w:t>рописана информация о товарах: Ф</w:t>
      </w:r>
      <w:r>
        <w:t xml:space="preserve">ото, </w:t>
      </w:r>
      <w:r w:rsidR="00484895">
        <w:t>Код, Наименование, К</w:t>
      </w:r>
      <w:r w:rsidR="00EE09CC">
        <w:t>атегория</w:t>
      </w:r>
      <w:r w:rsidR="00294E80">
        <w:t>,</w:t>
      </w:r>
      <w:r w:rsidR="00484895">
        <w:t xml:space="preserve"> Ц</w:t>
      </w:r>
      <w:r>
        <w:t>ена</w:t>
      </w:r>
      <w:r w:rsidR="00484895">
        <w:t xml:space="preserve"> и К</w:t>
      </w:r>
      <w:r w:rsidR="00FB3553">
        <w:t>оличество</w:t>
      </w:r>
      <w:r>
        <w:t xml:space="preserve">. </w:t>
      </w:r>
    </w:p>
    <w:p w14:paraId="50156E7F" w14:textId="79AB43D3" w:rsidR="00FB3553" w:rsidRDefault="00D11C95" w:rsidP="00FB355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F8A4DE" wp14:editId="56258D51">
            <wp:extent cx="6463665" cy="39884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2A9C" w14:textId="7871F957" w:rsidR="00D708AB" w:rsidRPr="00D708AB" w:rsidRDefault="00FB3553" w:rsidP="00FB3553">
      <w:pPr>
        <w:pStyle w:val="a9"/>
      </w:pPr>
      <w:r w:rsidRPr="006C34CA">
        <w:t>Рисунок 4 – Прототип окна «Товары»</w:t>
      </w:r>
    </w:p>
    <w:p w14:paraId="43A33FE0" w14:textId="175D4B3D" w:rsidR="00FB3553" w:rsidRDefault="00520133" w:rsidP="00D11C95">
      <w:r>
        <w:t>В окне «Товары», при нажатии на кнопку «Категории»</w:t>
      </w:r>
      <w:r w:rsidR="00446F4B">
        <w:t xml:space="preserve"> (см. рис.5)</w:t>
      </w:r>
      <w:r>
        <w:t xml:space="preserve">, открывается </w:t>
      </w:r>
      <w:r w:rsidR="00446F4B">
        <w:t>окно с категориями, где можно найти</w:t>
      </w:r>
      <w:r w:rsidR="00FB3553">
        <w:t>,</w:t>
      </w:r>
      <w:r w:rsidR="00446F4B">
        <w:t xml:space="preserve"> выбрать</w:t>
      </w:r>
      <w:r w:rsidR="00FB3553">
        <w:t>, добавить или изменить</w:t>
      </w:r>
      <w:r w:rsidR="00446F4B">
        <w:t xml:space="preserve"> категорию. После выбора категории происходит сортировка по выбранной категории.</w:t>
      </w:r>
    </w:p>
    <w:p w14:paraId="2706FE24" w14:textId="41203DEC" w:rsidR="00D11C95" w:rsidRDefault="00D11C95" w:rsidP="00FB355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95B6BD" wp14:editId="1ECD32BD">
            <wp:extent cx="6463665" cy="40043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7DFC" w14:textId="4B4446D5" w:rsidR="00C54788" w:rsidRDefault="00FB3553" w:rsidP="00FB3553">
      <w:pPr>
        <w:pStyle w:val="a9"/>
        <w:rPr>
          <w:noProof/>
        </w:rPr>
      </w:pPr>
      <w:r w:rsidRPr="007A15AA">
        <w:rPr>
          <w:noProof/>
        </w:rPr>
        <w:t>Рисунок 5 –</w:t>
      </w:r>
      <w:r w:rsidR="007F1D7A">
        <w:rPr>
          <w:noProof/>
        </w:rPr>
        <w:t xml:space="preserve"> Прототип окна «Товары», всплывающее окно</w:t>
      </w:r>
      <w:r w:rsidRPr="007A15AA">
        <w:rPr>
          <w:noProof/>
        </w:rPr>
        <w:t xml:space="preserve"> «Категории»</w:t>
      </w:r>
    </w:p>
    <w:p w14:paraId="0131AC15" w14:textId="18B2D172" w:rsidR="00157139" w:rsidRDefault="007F1D7A" w:rsidP="00157139">
      <w:r>
        <w:t>В окне «Товары» во всплывающем окне</w:t>
      </w:r>
      <w:r w:rsidR="00157139">
        <w:t xml:space="preserve"> «Категории», при нажат</w:t>
      </w:r>
      <w:r w:rsidR="001C3DB0">
        <w:t>ии на кнопку «Добавить</w:t>
      </w:r>
      <w:r w:rsidR="00157139">
        <w:t xml:space="preserve">» (см. рис.6), открывается окно, где можно добавить новую категорию товара. Также присутствуют кнопки «Сохранить изменения» и «Удалить </w:t>
      </w:r>
      <w:r w:rsidR="001C3DB0">
        <w:t>категорию</w:t>
      </w:r>
      <w:r w:rsidR="00157139">
        <w:t>», при нажатии на которую новая категория будет удалена.</w:t>
      </w:r>
    </w:p>
    <w:p w14:paraId="7B0E8C84" w14:textId="5D1D853D" w:rsidR="00157139" w:rsidRDefault="00D11C95" w:rsidP="001C3DB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79A12B" wp14:editId="2CB2A981">
            <wp:extent cx="6479540" cy="40043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6907" w14:textId="0E9A5198" w:rsidR="00FB3553" w:rsidRDefault="00157139" w:rsidP="00157139">
      <w:pPr>
        <w:pStyle w:val="a9"/>
      </w:pPr>
      <w:r>
        <w:t xml:space="preserve">Рисунок 6 </w:t>
      </w:r>
      <w:r w:rsidRPr="007A15AA">
        <w:rPr>
          <w:noProof/>
        </w:rPr>
        <w:t xml:space="preserve">– </w:t>
      </w:r>
      <w:r w:rsidRPr="006F2CAA">
        <w:t xml:space="preserve">Прототип окна «Товары», </w:t>
      </w:r>
      <w:r w:rsidR="001C3DB0">
        <w:t>всплывающее окно</w:t>
      </w:r>
      <w:r w:rsidRPr="006F2CAA">
        <w:t xml:space="preserve"> «</w:t>
      </w:r>
      <w:r>
        <w:t>Добавить категорию</w:t>
      </w:r>
      <w:r w:rsidRPr="006F2CAA">
        <w:t>»</w:t>
      </w:r>
    </w:p>
    <w:p w14:paraId="125610BC" w14:textId="5D98560D" w:rsidR="00157139" w:rsidRDefault="00157139" w:rsidP="00157139">
      <w:r>
        <w:t>В окне «Товары» в</w:t>
      </w:r>
      <w:r w:rsidR="001C3DB0">
        <w:t>о</w:t>
      </w:r>
      <w:r>
        <w:t xml:space="preserve"> </w:t>
      </w:r>
      <w:r w:rsidR="001C3DB0">
        <w:t>всплывающем окне</w:t>
      </w:r>
      <w:r>
        <w:t xml:space="preserve"> «Категории», при нажатии на кнопку «Изменить категорию» (см. рис.7), открывается окно, где можно изменить категорию товара. Также присутствуют кнопки «Сохранить изменения» и «Удалить </w:t>
      </w:r>
      <w:r w:rsidR="001C3DB0">
        <w:t>категорию</w:t>
      </w:r>
      <w:r>
        <w:t xml:space="preserve">», при </w:t>
      </w:r>
      <w:r w:rsidR="00EE09CC">
        <w:t xml:space="preserve">нажатии на которую </w:t>
      </w:r>
      <w:r>
        <w:t>ка</w:t>
      </w:r>
      <w:r w:rsidR="00EE09CC">
        <w:t>тегория будет удалена из списка.</w:t>
      </w:r>
    </w:p>
    <w:p w14:paraId="6CE7C3F9" w14:textId="77777777" w:rsidR="00157139" w:rsidRPr="00157139" w:rsidRDefault="00157139" w:rsidP="00157139"/>
    <w:p w14:paraId="65A0A60A" w14:textId="7BABA498" w:rsidR="00157139" w:rsidRDefault="00D11C95" w:rsidP="0015713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7571DA" wp14:editId="2BC33A98">
            <wp:extent cx="6463665" cy="3988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EA8" w14:textId="6170269D" w:rsidR="00157139" w:rsidRDefault="00157139" w:rsidP="00157139">
      <w:pPr>
        <w:pStyle w:val="a9"/>
      </w:pPr>
      <w:r>
        <w:t>Рисунок 7</w:t>
      </w:r>
      <w:r w:rsidRPr="00B64C78">
        <w:t xml:space="preserve"> – Прототип окна «Товары», </w:t>
      </w:r>
      <w:r w:rsidR="00F607C1">
        <w:t>всплывающее окно</w:t>
      </w:r>
      <w:r w:rsidRPr="00B64C78">
        <w:t xml:space="preserve"> «</w:t>
      </w:r>
      <w:r>
        <w:t>Изменить категорию</w:t>
      </w:r>
      <w:r w:rsidRPr="00B64C78">
        <w:t>»</w:t>
      </w:r>
    </w:p>
    <w:p w14:paraId="1AE1B051" w14:textId="09E2B544" w:rsidR="00157139" w:rsidRPr="00157139" w:rsidRDefault="00157139" w:rsidP="00294E80">
      <w:pPr>
        <w:ind w:firstLine="0"/>
      </w:pPr>
    </w:p>
    <w:p w14:paraId="2F95A9DE" w14:textId="4DB02164" w:rsidR="00446F4B" w:rsidRDefault="00446F4B" w:rsidP="00446F4B">
      <w:r>
        <w:t xml:space="preserve">В окне «Товары», </w:t>
      </w:r>
      <w:r w:rsidR="000E3C01">
        <w:t>при нажатии на кнопку</w:t>
      </w:r>
      <w:r>
        <w:t xml:space="preserve"> «Изменить» (см. рис.</w:t>
      </w:r>
      <w:r w:rsidR="00157139">
        <w:t>8</w:t>
      </w:r>
      <w:r>
        <w:t xml:space="preserve">), открывается окно, где можно изменить информацию о выбранном товаре. Можно изменить: </w:t>
      </w:r>
      <w:r w:rsidR="001F428C">
        <w:t>Ф</w:t>
      </w:r>
      <w:r w:rsidR="00157139">
        <w:t xml:space="preserve">ото, </w:t>
      </w:r>
      <w:r w:rsidR="001F428C">
        <w:t>Код, Наименование, Категория, Цена и К</w:t>
      </w:r>
      <w:r w:rsidR="00294E80">
        <w:t>оличество</w:t>
      </w:r>
      <w:r>
        <w:t xml:space="preserve">. Также присутствуют кнопки «Сохранить изменения» и «Удалить товар», при нажатии на которую </w:t>
      </w:r>
      <w:r w:rsidR="00F607C1">
        <w:t>товар будет удалён</w:t>
      </w:r>
      <w:r>
        <w:t xml:space="preserve"> из списка.</w:t>
      </w:r>
    </w:p>
    <w:p w14:paraId="7160B32A" w14:textId="68CE2363" w:rsidR="00E24640" w:rsidRDefault="00D11C95" w:rsidP="00E2464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40EB79" wp14:editId="6EB31F8C">
            <wp:extent cx="6463665" cy="40201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CC7A6" w14:textId="09BC86D0" w:rsidR="00C54788" w:rsidRPr="00BF444A" w:rsidRDefault="00E24640" w:rsidP="00E24640">
      <w:pPr>
        <w:pStyle w:val="a9"/>
      </w:pPr>
      <w:r>
        <w:t xml:space="preserve">Рисунок 8 </w:t>
      </w:r>
      <w:r w:rsidRPr="007F5E5D">
        <w:t xml:space="preserve">– Прототип окна «Товары» </w:t>
      </w:r>
      <w:r w:rsidR="00F607C1">
        <w:t>всплывающее окно</w:t>
      </w:r>
      <w:r w:rsidRPr="007F5E5D">
        <w:t xml:space="preserve"> «Изменить</w:t>
      </w:r>
      <w:r w:rsidR="00F607C1">
        <w:t xml:space="preserve"> товар</w:t>
      </w:r>
      <w:r w:rsidRPr="007F5E5D">
        <w:t>»</w:t>
      </w:r>
    </w:p>
    <w:p w14:paraId="52D3549D" w14:textId="28DE1BD6" w:rsidR="00446F4B" w:rsidRDefault="00446F4B" w:rsidP="00446F4B">
      <w:r>
        <w:t>В окне «Товары», при нажатии на кнопку «Добавить» (см. рис.</w:t>
      </w:r>
      <w:r w:rsidR="00E24640">
        <w:t>9</w:t>
      </w:r>
      <w:r>
        <w:t xml:space="preserve">), открывается окно, где можно добавить информацию о новом товаре. Можно добавить: </w:t>
      </w:r>
      <w:r w:rsidR="001F428C">
        <w:t>К</w:t>
      </w:r>
      <w:r w:rsidR="00294E80">
        <w:t>од</w:t>
      </w:r>
      <w:r w:rsidR="001F428C">
        <w:t>, Наименование, Категория, Ц</w:t>
      </w:r>
      <w:r>
        <w:t>ена</w:t>
      </w:r>
      <w:r w:rsidR="00294E80">
        <w:t xml:space="preserve"> и</w:t>
      </w:r>
      <w:r>
        <w:t xml:space="preserve"> </w:t>
      </w:r>
      <w:r w:rsidR="001F428C">
        <w:t>К</w:t>
      </w:r>
      <w:r w:rsidR="00294E80">
        <w:t>оличество</w:t>
      </w:r>
      <w:r>
        <w:t>. Также присутствуют кнопки «Сохранить изменения» и «Удалить товар», при нажатии на ко</w:t>
      </w:r>
      <w:r w:rsidR="00294E80">
        <w:t xml:space="preserve">торую вся информация о товаре </w:t>
      </w:r>
      <w:r>
        <w:t>будет удалена.</w:t>
      </w:r>
    </w:p>
    <w:p w14:paraId="5D61C74D" w14:textId="321AF33E" w:rsidR="00E24640" w:rsidRDefault="00D11C95" w:rsidP="00E2464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2AF67E" wp14:editId="277AEE76">
            <wp:extent cx="6479540" cy="39884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132F" w14:textId="5DC38F8D" w:rsidR="00E13287" w:rsidRPr="00BF444A" w:rsidRDefault="00E24640" w:rsidP="00E24640">
      <w:pPr>
        <w:pStyle w:val="a9"/>
      </w:pPr>
      <w:r>
        <w:t>Рисунок 9</w:t>
      </w:r>
      <w:r w:rsidRPr="008B5E55">
        <w:t xml:space="preserve">– Прототип окна «Товары» </w:t>
      </w:r>
      <w:r w:rsidR="00E87FE1">
        <w:t>всплывающее окно</w:t>
      </w:r>
      <w:r w:rsidRPr="008B5E55">
        <w:t xml:space="preserve"> «Добавить</w:t>
      </w:r>
      <w:r w:rsidR="00E87FE1">
        <w:t xml:space="preserve"> товар</w:t>
      </w:r>
      <w:r w:rsidRPr="008B5E55">
        <w:t>»</w:t>
      </w:r>
    </w:p>
    <w:p w14:paraId="2A8D3D6E" w14:textId="01F62A16" w:rsidR="00E24640" w:rsidRDefault="00446F4B" w:rsidP="00E24640">
      <w:pPr>
        <w:ind w:firstLine="709"/>
        <w:rPr>
          <w:noProof/>
        </w:rPr>
      </w:pPr>
      <w:r>
        <w:t xml:space="preserve">В окне «Продажи» (см. рис. </w:t>
      </w:r>
      <w:r w:rsidR="00E24640">
        <w:t>10</w:t>
      </w:r>
      <w:r>
        <w:t>) ниже главных кнопок располагается название окна «</w:t>
      </w:r>
      <w:r w:rsidR="00CC31C5">
        <w:t>Продажи</w:t>
      </w:r>
      <w:r>
        <w:t>», рядом находится кнопк</w:t>
      </w:r>
      <w:r w:rsidR="00CC31C5">
        <w:t xml:space="preserve">и </w:t>
      </w:r>
      <w:r>
        <w:t xml:space="preserve">«Изменить» и «Добавить». В данном окне прописана информация о </w:t>
      </w:r>
      <w:r w:rsidR="00CC31C5">
        <w:t>продажах</w:t>
      </w:r>
      <w:r>
        <w:t xml:space="preserve">: </w:t>
      </w:r>
      <w:r w:rsidR="001F428C">
        <w:t>Н</w:t>
      </w:r>
      <w:r w:rsidR="00E24640">
        <w:t xml:space="preserve">омер </w:t>
      </w:r>
      <w:r w:rsidR="001F428C">
        <w:t>продажи, Сумма продажи, Д</w:t>
      </w:r>
      <w:r w:rsidR="00CC31C5">
        <w:t xml:space="preserve">ата и время, </w:t>
      </w:r>
      <w:r w:rsidR="001F428C">
        <w:t>К</w:t>
      </w:r>
      <w:r w:rsidR="00294E80">
        <w:t>од</w:t>
      </w:r>
      <w:r w:rsidR="001F428C">
        <w:t xml:space="preserve"> и К</w:t>
      </w:r>
      <w:r w:rsidR="00CC31C5">
        <w:t>оличество проданных</w:t>
      </w:r>
      <w:r w:rsidR="00E24640">
        <w:t xml:space="preserve"> </w:t>
      </w:r>
      <w:r w:rsidR="00CC31C5">
        <w:t>товаров.</w:t>
      </w:r>
      <w:r w:rsidR="00E24640" w:rsidRPr="00E24640">
        <w:rPr>
          <w:noProof/>
        </w:rPr>
        <w:t xml:space="preserve"> </w:t>
      </w:r>
    </w:p>
    <w:p w14:paraId="7EA4CF91" w14:textId="77777777" w:rsidR="00E24640" w:rsidRDefault="00E24640" w:rsidP="00E24640">
      <w:pPr>
        <w:ind w:firstLine="0"/>
        <w:rPr>
          <w:noProof/>
        </w:rPr>
      </w:pPr>
    </w:p>
    <w:p w14:paraId="68C5C425" w14:textId="0BE64194" w:rsidR="00E24640" w:rsidRDefault="005504B1" w:rsidP="00E2464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DB3112" wp14:editId="51A6ED31">
            <wp:extent cx="6479540" cy="40043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E928" w14:textId="47FD0181" w:rsidR="00E13287" w:rsidRPr="00BF444A" w:rsidRDefault="00E24640" w:rsidP="00E24640">
      <w:pPr>
        <w:pStyle w:val="a9"/>
      </w:pPr>
      <w:r>
        <w:t>Рисунок 10</w:t>
      </w:r>
      <w:r w:rsidRPr="00D62F26">
        <w:t xml:space="preserve"> – Прототип окна «Продажи»</w:t>
      </w:r>
    </w:p>
    <w:p w14:paraId="2378DEC5" w14:textId="5349186A" w:rsidR="00CC31C5" w:rsidRDefault="00CC31C5" w:rsidP="00CC31C5">
      <w:r>
        <w:t>В окне «Продажи», при нажатии на кнопку «Изменить» (см. рис.</w:t>
      </w:r>
      <w:r w:rsidR="00E24640">
        <w:t>11</w:t>
      </w:r>
      <w:r>
        <w:t xml:space="preserve">), открывается окно, где можно изменить информацию о выбранной продаже. Можно изменить: </w:t>
      </w:r>
      <w:r w:rsidR="001F428C">
        <w:t>Н</w:t>
      </w:r>
      <w:r w:rsidR="00E24640">
        <w:t>омер</w:t>
      </w:r>
      <w:r w:rsidR="001F428C">
        <w:t xml:space="preserve"> продажи, Сумма продажи, Д</w:t>
      </w:r>
      <w:r>
        <w:t xml:space="preserve">ата и время, </w:t>
      </w:r>
      <w:r w:rsidR="001F428C">
        <w:t>Т</w:t>
      </w:r>
      <w:r w:rsidR="00EE09CC">
        <w:t>овар</w:t>
      </w:r>
      <w:r w:rsidR="001F428C">
        <w:t xml:space="preserve"> и К</w:t>
      </w:r>
      <w:r>
        <w:t xml:space="preserve">оличество проданных </w:t>
      </w:r>
      <w:r w:rsidR="00D528D2">
        <w:t>товаров</w:t>
      </w:r>
      <w:r>
        <w:t xml:space="preserve">. Также присутствуют кнопки </w:t>
      </w:r>
      <w:r w:rsidR="00EE09CC">
        <w:t xml:space="preserve">«Добавить товар», «Сохранить изменения» </w:t>
      </w:r>
      <w:r w:rsidR="00E24640">
        <w:t>и</w:t>
      </w:r>
      <w:r>
        <w:t xml:space="preserve"> «Удалить </w:t>
      </w:r>
      <w:r w:rsidR="00E87FE1">
        <w:t>продажу</w:t>
      </w:r>
      <w:r>
        <w:t>», при нажатии на которую продажа будет удалена из списка.</w:t>
      </w:r>
    </w:p>
    <w:p w14:paraId="6258328F" w14:textId="48951104" w:rsidR="00E24640" w:rsidRDefault="005504B1" w:rsidP="0001314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84BF07" wp14:editId="0F018697">
            <wp:extent cx="6463665" cy="40043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32DB" w14:textId="1929B23B" w:rsidR="00E13287" w:rsidRPr="00BF444A" w:rsidRDefault="00E24640" w:rsidP="0058659E">
      <w:pPr>
        <w:pStyle w:val="a9"/>
      </w:pPr>
      <w:r>
        <w:t>Рисунок 11</w:t>
      </w:r>
      <w:r w:rsidRPr="00F77886">
        <w:t xml:space="preserve"> – Прототип окна «Продажи» </w:t>
      </w:r>
      <w:r w:rsidR="00013148">
        <w:t>всплывающее окно</w:t>
      </w:r>
      <w:r w:rsidRPr="00F77886">
        <w:t xml:space="preserve"> «Изменить</w:t>
      </w:r>
      <w:r w:rsidR="00013148">
        <w:t xml:space="preserve"> продажу</w:t>
      </w:r>
      <w:r w:rsidRPr="00F77886">
        <w:t>»</w:t>
      </w:r>
    </w:p>
    <w:p w14:paraId="349CD3A1" w14:textId="18C540A1" w:rsidR="00CC31C5" w:rsidRDefault="00CC31C5" w:rsidP="00CC31C5">
      <w:r>
        <w:t>В окне «Продажи», при нажатии на кнопку «Добавить» (см. рис.1</w:t>
      </w:r>
      <w:r w:rsidR="0058659E">
        <w:t>2</w:t>
      </w:r>
      <w:r>
        <w:t xml:space="preserve">), открывается окно, где можно добавить продажу. Можно добавить информацию: </w:t>
      </w:r>
      <w:r w:rsidR="001F428C">
        <w:t>Н</w:t>
      </w:r>
      <w:r w:rsidR="00E24640">
        <w:t>омер</w:t>
      </w:r>
      <w:r w:rsidR="001F428C">
        <w:t xml:space="preserve"> продажи, Сумма продажи, Д</w:t>
      </w:r>
      <w:r>
        <w:t xml:space="preserve">ата и время, </w:t>
      </w:r>
      <w:r w:rsidR="001F428C">
        <w:t>Т</w:t>
      </w:r>
      <w:r w:rsidR="00EE09CC">
        <w:t>овар</w:t>
      </w:r>
      <w:r w:rsidR="001F428C">
        <w:t xml:space="preserve"> и К</w:t>
      </w:r>
      <w:r>
        <w:t xml:space="preserve">оличество проданных </w:t>
      </w:r>
      <w:r w:rsidR="00D528D2">
        <w:t>товаров</w:t>
      </w:r>
      <w:r>
        <w:t xml:space="preserve">. Также присутствуют кнопки </w:t>
      </w:r>
      <w:r w:rsidR="0058659E">
        <w:t>«Добавить товар»</w:t>
      </w:r>
      <w:r w:rsidR="00EE09CC">
        <w:t>,</w:t>
      </w:r>
      <w:r w:rsidR="00EE09CC" w:rsidRPr="00EE09CC">
        <w:t xml:space="preserve"> </w:t>
      </w:r>
      <w:r w:rsidR="00EE09CC">
        <w:t>«Сохранить изменения»</w:t>
      </w:r>
      <w:r w:rsidR="0058659E">
        <w:t xml:space="preserve"> </w:t>
      </w:r>
      <w:r>
        <w:t xml:space="preserve">и «Удалить </w:t>
      </w:r>
      <w:r w:rsidR="00013148">
        <w:t>продажу</w:t>
      </w:r>
      <w:r>
        <w:t xml:space="preserve">», при нажатии на которую вся информация о новой продаже будет удалена. </w:t>
      </w:r>
    </w:p>
    <w:p w14:paraId="61F477BE" w14:textId="24550A54" w:rsidR="0058659E" w:rsidRDefault="005504B1" w:rsidP="0058659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810EF6" wp14:editId="0B9D15AB">
            <wp:extent cx="6479540" cy="39884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B40C" w14:textId="611C6FCB" w:rsidR="0058659E" w:rsidRDefault="0058659E" w:rsidP="0058659E">
      <w:pPr>
        <w:pStyle w:val="a9"/>
      </w:pPr>
      <w:r>
        <w:t>Рисунок 12</w:t>
      </w:r>
      <w:r w:rsidRPr="00882219">
        <w:t xml:space="preserve"> – Прототип окна «Продажи» </w:t>
      </w:r>
      <w:r w:rsidR="00767D30">
        <w:t>всплывающее окно</w:t>
      </w:r>
      <w:r w:rsidRPr="00882219">
        <w:t xml:space="preserve"> «Добавить</w:t>
      </w:r>
      <w:r w:rsidR="00013148">
        <w:t xml:space="preserve"> продажу</w:t>
      </w:r>
      <w:r w:rsidRPr="00882219">
        <w:t>»</w:t>
      </w:r>
    </w:p>
    <w:p w14:paraId="6EDEA149" w14:textId="57634270" w:rsidR="0058659E" w:rsidRDefault="00767D30" w:rsidP="0058659E">
      <w:r>
        <w:t xml:space="preserve">В окне «Продажи» во всплывающем окне </w:t>
      </w:r>
      <w:r w:rsidR="0058659E">
        <w:t>«Добавить</w:t>
      </w:r>
      <w:r>
        <w:t xml:space="preserve"> продажу</w:t>
      </w:r>
      <w:r w:rsidR="0058659E">
        <w:t>» при нажатии на кнопку «Добавить товар» (см. рис.13), добавляются строки «Товар №» и «Количество» для добавления других товаров в продажу.</w:t>
      </w:r>
    </w:p>
    <w:p w14:paraId="4F8965AA" w14:textId="09F4C028" w:rsidR="0058659E" w:rsidRDefault="005504B1" w:rsidP="0058659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C1D75A" wp14:editId="65C677F4">
            <wp:extent cx="6479540" cy="39884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E6E3" w14:textId="7EAE9ED0" w:rsidR="00CC31C5" w:rsidRDefault="0058659E" w:rsidP="00767D30">
      <w:pPr>
        <w:pStyle w:val="a9"/>
        <w:spacing w:line="360" w:lineRule="auto"/>
      </w:pPr>
      <w:r>
        <w:t>Рисунок 13</w:t>
      </w:r>
      <w:r w:rsidRPr="00C76194">
        <w:t xml:space="preserve"> – Прототип окна «Продажи» </w:t>
      </w:r>
      <w:r w:rsidR="00767D30">
        <w:t>всплывающее окно</w:t>
      </w:r>
      <w:r w:rsidRPr="00C76194">
        <w:t xml:space="preserve"> «Добавить</w:t>
      </w:r>
      <w:r w:rsidR="00767D30">
        <w:t xml:space="preserve"> продажу</w:t>
      </w:r>
      <w:r w:rsidRPr="00C76194">
        <w:t>»</w:t>
      </w:r>
      <w:r w:rsidR="00767D30">
        <w:t>, кнопка</w:t>
      </w:r>
      <w:r w:rsidR="00767D30">
        <w:br/>
      </w:r>
      <w:r>
        <w:t>«Добавить товар»</w:t>
      </w:r>
    </w:p>
    <w:p w14:paraId="0C0F86E7" w14:textId="77777777" w:rsidR="00767D30" w:rsidRPr="00767D30" w:rsidRDefault="00767D30" w:rsidP="00767D30"/>
    <w:p w14:paraId="22F6D1C1" w14:textId="1586B93B" w:rsidR="00CC31C5" w:rsidRDefault="00CC31C5" w:rsidP="00CC31C5">
      <w:r>
        <w:t>В окне «</w:t>
      </w:r>
      <w:r w:rsidR="00D528D2">
        <w:t>Сотрудники</w:t>
      </w:r>
      <w:r>
        <w:t>» (см. рис. 1</w:t>
      </w:r>
      <w:r w:rsidR="0058659E">
        <w:t>4</w:t>
      </w:r>
      <w:r>
        <w:t>) ниже главных кнопок располагается название окна «</w:t>
      </w:r>
      <w:r w:rsidR="00D528D2">
        <w:t>Сотрудники</w:t>
      </w:r>
      <w:r>
        <w:t xml:space="preserve">», рядом находится кнопки «Изменить» и «Добавить». В данном окне прописана информация о </w:t>
      </w:r>
      <w:r w:rsidR="00D528D2">
        <w:t>сотрудниках</w:t>
      </w:r>
      <w:r>
        <w:t xml:space="preserve">: </w:t>
      </w:r>
      <w:r w:rsidR="00767D30">
        <w:t xml:space="preserve">ФИО, </w:t>
      </w:r>
      <w:r w:rsidR="001F428C">
        <w:t>К</w:t>
      </w:r>
      <w:r w:rsidR="006604D2">
        <w:t>онтактные данные</w:t>
      </w:r>
      <w:r w:rsidR="001F428C">
        <w:t xml:space="preserve"> и А</w:t>
      </w:r>
      <w:r w:rsidR="00767D30">
        <w:t>дрес проживания</w:t>
      </w:r>
      <w:r w:rsidR="00B059EC">
        <w:t>.</w:t>
      </w:r>
    </w:p>
    <w:p w14:paraId="3054A374" w14:textId="2294202F" w:rsidR="00E24640" w:rsidRPr="00E13287" w:rsidRDefault="00E24640" w:rsidP="00E24640">
      <w:pPr>
        <w:ind w:firstLine="0"/>
        <w:jc w:val="center"/>
      </w:pPr>
    </w:p>
    <w:p w14:paraId="7916EA5A" w14:textId="77777777" w:rsidR="00CC31C5" w:rsidRDefault="00CC31C5" w:rsidP="00CC31C5"/>
    <w:p w14:paraId="1AC63171" w14:textId="486BC422" w:rsidR="0058659E" w:rsidRDefault="005504B1" w:rsidP="0058659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2E8692" wp14:editId="71B1ADF7">
            <wp:extent cx="6479540" cy="39884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A074" w14:textId="0AC65CD4" w:rsidR="00E13287" w:rsidRPr="00BF444A" w:rsidRDefault="0058659E" w:rsidP="0058659E">
      <w:pPr>
        <w:pStyle w:val="a9"/>
      </w:pPr>
      <w:r>
        <w:t>Рисунок 14</w:t>
      </w:r>
      <w:r w:rsidRPr="00EA5294">
        <w:t xml:space="preserve"> – Прототип окна «</w:t>
      </w:r>
      <w:r w:rsidR="00D528D2">
        <w:t>Сотрудники</w:t>
      </w:r>
      <w:r w:rsidRPr="00EA5294">
        <w:t>»</w:t>
      </w:r>
    </w:p>
    <w:p w14:paraId="3ABEF115" w14:textId="6DC329B1" w:rsidR="00B059EC" w:rsidRDefault="00B059EC" w:rsidP="00B059EC">
      <w:r>
        <w:t>В окне «</w:t>
      </w:r>
      <w:r w:rsidR="00D528D2">
        <w:t>Сотрудники</w:t>
      </w:r>
      <w:r>
        <w:t>», при нажатии на кнопку «Изменить» (см. рис.1</w:t>
      </w:r>
      <w:r w:rsidR="0058659E">
        <w:t>5</w:t>
      </w:r>
      <w:r>
        <w:t xml:space="preserve">), открывается окно, где можно изменить информацию о выбранном </w:t>
      </w:r>
      <w:r w:rsidR="00D528D2">
        <w:t>сотруднике</w:t>
      </w:r>
      <w:r w:rsidR="006604D2">
        <w:t xml:space="preserve">. Можно изменить: ФИО, </w:t>
      </w:r>
      <w:r w:rsidR="001F428C">
        <w:t>К</w:t>
      </w:r>
      <w:r>
        <w:t>онтактную информацию</w:t>
      </w:r>
      <w:r w:rsidR="001F428C">
        <w:t xml:space="preserve"> и А</w:t>
      </w:r>
      <w:r w:rsidR="006604D2">
        <w:t>дрес проживания</w:t>
      </w:r>
      <w:r>
        <w:t xml:space="preserve">. Также присутствуют кнопки «Сохранить изменения» и «Удалить </w:t>
      </w:r>
      <w:r w:rsidR="00D528D2">
        <w:t>сотрудника</w:t>
      </w:r>
      <w:r>
        <w:t xml:space="preserve">», при нажатии на которую выбранный </w:t>
      </w:r>
      <w:r w:rsidR="00D528D2">
        <w:t>сотрудник</w:t>
      </w:r>
      <w:r>
        <w:t xml:space="preserve"> будет удален из списка.</w:t>
      </w:r>
    </w:p>
    <w:p w14:paraId="4053CA8E" w14:textId="5E58203B" w:rsidR="0058659E" w:rsidRDefault="005504B1" w:rsidP="0058659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B0803C" wp14:editId="03A7FB16">
            <wp:extent cx="6479540" cy="39884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9C04" w14:textId="0F9B491A" w:rsidR="00B059EC" w:rsidRDefault="0058659E" w:rsidP="0058659E">
      <w:pPr>
        <w:pStyle w:val="a9"/>
      </w:pPr>
      <w:r>
        <w:t>Рисунок 15</w:t>
      </w:r>
      <w:r w:rsidRPr="00AF25D4">
        <w:t>– Прототип окна «</w:t>
      </w:r>
      <w:r w:rsidR="00D528D2">
        <w:t>Сотрудники</w:t>
      </w:r>
      <w:r w:rsidRPr="00AF25D4">
        <w:t xml:space="preserve">» </w:t>
      </w:r>
      <w:r w:rsidR="006604D2">
        <w:t>всплывающее окно</w:t>
      </w:r>
      <w:r w:rsidRPr="00AF25D4">
        <w:t xml:space="preserve"> «Изменить»</w:t>
      </w:r>
      <w:r w:rsidR="00B059EC">
        <w:t xml:space="preserve"> </w:t>
      </w:r>
    </w:p>
    <w:p w14:paraId="23F8D647" w14:textId="565FB0DE" w:rsidR="00B059EC" w:rsidRDefault="00B059EC" w:rsidP="00B059EC">
      <w:r>
        <w:t>В окне «</w:t>
      </w:r>
      <w:r w:rsidR="00D528D2">
        <w:t>Сотрудники</w:t>
      </w:r>
      <w:r>
        <w:t>», при нажатии на кнопку «Добавить» (см. рис.1</w:t>
      </w:r>
      <w:r w:rsidR="0058659E">
        <w:t>6</w:t>
      </w:r>
      <w:r>
        <w:t xml:space="preserve">), открывается окно, где можно добавить информацию о новом </w:t>
      </w:r>
      <w:r w:rsidR="00D528D2">
        <w:t>сотруднике</w:t>
      </w:r>
      <w:r>
        <w:t xml:space="preserve">. Можно добавить: </w:t>
      </w:r>
      <w:r w:rsidR="006604D2">
        <w:t xml:space="preserve">ФИО, </w:t>
      </w:r>
      <w:r w:rsidR="001F428C">
        <w:t>К</w:t>
      </w:r>
      <w:r>
        <w:t>онтактную информацию</w:t>
      </w:r>
      <w:r w:rsidR="006604D2">
        <w:t xml:space="preserve"> </w:t>
      </w:r>
      <w:r w:rsidR="001F428C">
        <w:t>и А</w:t>
      </w:r>
      <w:r w:rsidR="006604D2">
        <w:t>дрес проживания</w:t>
      </w:r>
      <w:r>
        <w:t xml:space="preserve">. Также присутствуют кнопки «Сохранить изменения» и «Удалить </w:t>
      </w:r>
      <w:r w:rsidR="00D528D2">
        <w:t>сотрудник</w:t>
      </w:r>
      <w:r w:rsidR="0058659E">
        <w:t>а</w:t>
      </w:r>
      <w:r>
        <w:t xml:space="preserve">», при нажатии на которую все внесенные данные о новом </w:t>
      </w:r>
      <w:r w:rsidR="00D528D2">
        <w:t>сотруднике</w:t>
      </w:r>
      <w:r>
        <w:t xml:space="preserve"> будут удалены. </w:t>
      </w:r>
    </w:p>
    <w:p w14:paraId="71F97B6C" w14:textId="0989173D" w:rsidR="0058659E" w:rsidRDefault="005504B1" w:rsidP="0058659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0FDBC4" wp14:editId="6C40B5BD">
            <wp:extent cx="6479540" cy="400431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B2C0" w14:textId="4C969360" w:rsidR="00B059EC" w:rsidRDefault="0058659E" w:rsidP="0058659E">
      <w:pPr>
        <w:pStyle w:val="a9"/>
      </w:pPr>
      <w:r>
        <w:t>Рисунок 16</w:t>
      </w:r>
      <w:r w:rsidRPr="00AE582F">
        <w:t>– Прототип окна «</w:t>
      </w:r>
      <w:r w:rsidR="00D528D2">
        <w:t>Сотрудники</w:t>
      </w:r>
      <w:r w:rsidRPr="00AE582F">
        <w:t xml:space="preserve">» </w:t>
      </w:r>
      <w:r w:rsidR="006604D2">
        <w:t>всплывающее окно</w:t>
      </w:r>
      <w:r w:rsidRPr="00AE582F">
        <w:t xml:space="preserve"> «Добавить»</w:t>
      </w:r>
    </w:p>
    <w:p w14:paraId="28C6810F" w14:textId="458F89CF" w:rsidR="00E13287" w:rsidRPr="00BF444A" w:rsidRDefault="00B059EC" w:rsidP="00832EB3">
      <w:r>
        <w:t>В окне «Отчеты» (см. рис. 1</w:t>
      </w:r>
      <w:r w:rsidR="00FB16ED">
        <w:t>7</w:t>
      </w:r>
      <w:r>
        <w:t xml:space="preserve">) ниже главных кнопок располагается название окна </w:t>
      </w:r>
      <w:r w:rsidR="006604D2">
        <w:t>«Отчеты», рядом находится кнопка</w:t>
      </w:r>
      <w:r>
        <w:t xml:space="preserve"> «Сформировать»</w:t>
      </w:r>
      <w:r w:rsidR="006604D2">
        <w:t xml:space="preserve">. В </w:t>
      </w:r>
      <w:r>
        <w:t xml:space="preserve">данном окне </w:t>
      </w:r>
      <w:r w:rsidR="00CE65F1">
        <w:t>представлена диаг</w:t>
      </w:r>
      <w:r w:rsidR="001F428C">
        <w:t>рамма по продажам, сформированная</w:t>
      </w:r>
      <w:r w:rsidR="00CE65F1">
        <w:t xml:space="preserve"> ранее.</w:t>
      </w:r>
    </w:p>
    <w:p w14:paraId="44063421" w14:textId="2D18B4C0" w:rsidR="00FB16ED" w:rsidRDefault="005504B1" w:rsidP="00FB16E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963B54" wp14:editId="53062079">
            <wp:extent cx="6463665" cy="40201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C500" w14:textId="7951102A" w:rsidR="00E13287" w:rsidRPr="00BF444A" w:rsidRDefault="00FB16ED" w:rsidP="00FB16ED">
      <w:pPr>
        <w:pStyle w:val="a9"/>
      </w:pPr>
      <w:r>
        <w:t>Рисунок 17</w:t>
      </w:r>
      <w:r w:rsidRPr="0025246F">
        <w:t xml:space="preserve"> – Прототип окна «Отчеты»</w:t>
      </w:r>
    </w:p>
    <w:p w14:paraId="3D7C7F2F" w14:textId="00FD1F1F" w:rsidR="00FA4876" w:rsidRDefault="00CE65F1" w:rsidP="00FA4876">
      <w:pPr>
        <w:ind w:firstLine="0"/>
      </w:pPr>
      <w:r>
        <w:t>В окне «Отчеты» при нажатии на кнопку «Сформировать»</w:t>
      </w:r>
      <w:r w:rsidR="00FA4876">
        <w:t>, открывается окно, где мы можем выбрать фильтр для нашей буду</w:t>
      </w:r>
      <w:r w:rsidR="001F428C">
        <w:t xml:space="preserve">щей диаграммы. Можно </w:t>
      </w:r>
      <w:r w:rsidR="005504B1">
        <w:t>выбрать период.</w:t>
      </w:r>
    </w:p>
    <w:p w14:paraId="1A95BAC9" w14:textId="77777777" w:rsidR="004409E4" w:rsidRDefault="004409E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1FF1115D" w14:textId="48E1CD75" w:rsidR="004409E4" w:rsidRPr="00BF444A" w:rsidRDefault="004409E4" w:rsidP="004409E4">
      <w:r>
        <w:lastRenderedPageBreak/>
        <w:t>В окне «Вход» (см. рис. 1</w:t>
      </w:r>
      <w:r w:rsidR="005504B1">
        <w:t>8</w:t>
      </w:r>
      <w:r>
        <w:t>) располагаются три кнопки: «войти как администратор», «войти как сотрудник» и «войти как бухгалтер». В данном окне при нажатии из трех кнопок всплывает окно для ввода данных учетной записи.</w:t>
      </w:r>
    </w:p>
    <w:p w14:paraId="2007BF78" w14:textId="056C9426" w:rsidR="004409E4" w:rsidRDefault="004409E4" w:rsidP="004409E4">
      <w:pPr>
        <w:ind w:firstLine="0"/>
      </w:pPr>
    </w:p>
    <w:p w14:paraId="317C313A" w14:textId="58C427A2" w:rsidR="004409E4" w:rsidRDefault="004409E4" w:rsidP="004409E4">
      <w:pPr>
        <w:ind w:firstLine="0"/>
        <w:jc w:val="center"/>
      </w:pPr>
      <w:r>
        <w:rPr>
          <w:noProof/>
        </w:rPr>
        <w:drawing>
          <wp:inline distT="0" distB="0" distL="0" distR="0" wp14:anchorId="7EC37A9C" wp14:editId="0F3D34C1">
            <wp:extent cx="5543551" cy="3429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3" cy="342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5DE5" w14:textId="583FE184" w:rsidR="004409E4" w:rsidRDefault="004409E4" w:rsidP="004409E4">
      <w:pPr>
        <w:ind w:firstLine="0"/>
        <w:jc w:val="center"/>
      </w:pPr>
      <w:r>
        <w:t>Рисунок 1</w:t>
      </w:r>
      <w:r w:rsidR="005504B1">
        <w:t>8</w:t>
      </w:r>
      <w:r>
        <w:t xml:space="preserve"> – Прототип окна «</w:t>
      </w:r>
      <w:r w:rsidR="0051494D">
        <w:t>Вход</w:t>
      </w:r>
      <w:r>
        <w:t>»</w:t>
      </w:r>
    </w:p>
    <w:p w14:paraId="2A7D0E47" w14:textId="054C9B16" w:rsidR="0051494D" w:rsidRDefault="0051494D" w:rsidP="004409E4">
      <w:pPr>
        <w:ind w:firstLine="0"/>
        <w:jc w:val="center"/>
      </w:pPr>
    </w:p>
    <w:p w14:paraId="4E9BBFDE" w14:textId="3ADA5E44" w:rsidR="0051494D" w:rsidRDefault="0051494D" w:rsidP="0051494D">
      <w:pPr>
        <w:ind w:firstLine="0"/>
      </w:pPr>
      <w:r>
        <w:t xml:space="preserve">В окне «Вход» при нажатии на кнопку «Войти как» (см. рис. </w:t>
      </w:r>
      <w:r w:rsidR="005504B1">
        <w:t>19</w:t>
      </w:r>
      <w:r>
        <w:t xml:space="preserve">), открывается окно, где мы можем ввести данные учетной записи и войти в систему. </w:t>
      </w:r>
    </w:p>
    <w:p w14:paraId="41311429" w14:textId="69E33217" w:rsidR="0051494D" w:rsidRDefault="0051494D" w:rsidP="004409E4">
      <w:pPr>
        <w:ind w:firstLine="0"/>
        <w:jc w:val="center"/>
      </w:pPr>
      <w:r>
        <w:rPr>
          <w:noProof/>
        </w:rPr>
        <w:drawing>
          <wp:inline distT="0" distB="0" distL="0" distR="0" wp14:anchorId="16249F18" wp14:editId="56FB6488">
            <wp:extent cx="5495925" cy="30550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74" cy="306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8A5A" w14:textId="660710EF" w:rsidR="0051494D" w:rsidRPr="004409E4" w:rsidRDefault="0051494D" w:rsidP="004409E4">
      <w:pPr>
        <w:ind w:firstLine="0"/>
        <w:jc w:val="center"/>
      </w:pPr>
      <w:r>
        <w:t xml:space="preserve">Рисунок </w:t>
      </w:r>
      <w:r w:rsidR="005504B1">
        <w:t>19</w:t>
      </w:r>
      <w:r>
        <w:t xml:space="preserve"> – Прототип окна «Вход» всплывающее окно «вход в систему»</w:t>
      </w:r>
    </w:p>
    <w:p w14:paraId="36C5FEE0" w14:textId="77777777" w:rsidR="00900E44" w:rsidRDefault="00900E44" w:rsidP="00900E44">
      <w:pPr>
        <w:pStyle w:val="2"/>
      </w:pPr>
      <w:bookmarkStart w:id="23" w:name="_Toc147068484"/>
      <w:bookmarkStart w:id="24" w:name="_Toc149230675"/>
      <w:bookmarkEnd w:id="3"/>
      <w:bookmarkEnd w:id="4"/>
      <w:r>
        <w:lastRenderedPageBreak/>
        <w:t>Требования к видам обеспечения</w:t>
      </w:r>
      <w:bookmarkEnd w:id="23"/>
      <w:bookmarkEnd w:id="24"/>
    </w:p>
    <w:p w14:paraId="64CFA706" w14:textId="77777777" w:rsidR="00900E44" w:rsidRDefault="00900E44" w:rsidP="00900E44">
      <w:pPr>
        <w:pStyle w:val="3"/>
      </w:pPr>
      <w:bookmarkStart w:id="25" w:name="_Toc147068485"/>
      <w:bookmarkStart w:id="26" w:name="_Toc149230676"/>
      <w:r>
        <w:t>Требование к математическому обеспечению</w:t>
      </w:r>
      <w:bookmarkEnd w:id="25"/>
      <w:bookmarkEnd w:id="26"/>
    </w:p>
    <w:p w14:paraId="6B358EFB" w14:textId="702C3160" w:rsidR="00164579" w:rsidRPr="00164579" w:rsidRDefault="00164579" w:rsidP="00164579">
      <w:r>
        <w:t xml:space="preserve">Информационная система ведет подсчет </w:t>
      </w:r>
      <w:r w:rsidR="00605D23">
        <w:t xml:space="preserve">продаж </w:t>
      </w:r>
      <w:r w:rsidR="00D528D2">
        <w:t>кофейни</w:t>
      </w:r>
      <w:r w:rsidR="00605D23">
        <w:t>.</w:t>
      </w:r>
    </w:p>
    <w:p w14:paraId="085D0AEE" w14:textId="77777777" w:rsidR="00900E44" w:rsidRDefault="00900E44" w:rsidP="00900E44">
      <w:pPr>
        <w:pStyle w:val="3"/>
      </w:pPr>
      <w:bookmarkStart w:id="27" w:name="_Toc147068486"/>
      <w:bookmarkStart w:id="28" w:name="_Toc149230677"/>
      <w:r>
        <w:t>Требование к информационному обеспечению</w:t>
      </w:r>
      <w:bookmarkEnd w:id="27"/>
      <w:bookmarkEnd w:id="28"/>
    </w:p>
    <w:p w14:paraId="74790E18" w14:textId="61D2E5D1" w:rsidR="00900E44" w:rsidRDefault="00900E44" w:rsidP="00900E44">
      <w:pPr>
        <w:pStyle w:val="4"/>
      </w:pPr>
      <w:r>
        <w:t>Требования к форматам хранения</w:t>
      </w:r>
      <w:r w:rsidR="00B63564">
        <w:t xml:space="preserve"> данных</w:t>
      </w:r>
    </w:p>
    <w:p w14:paraId="631EB36A" w14:textId="5A04F2BF" w:rsidR="00900E44" w:rsidRDefault="00C532A1" w:rsidP="00900E44">
      <w:r>
        <w:t>Для информационной системы</w:t>
      </w:r>
      <w:r w:rsidR="00B63564">
        <w:t xml:space="preserve"> для </w:t>
      </w:r>
      <w:r w:rsidR="00E31781">
        <w:t>кофейни</w:t>
      </w:r>
      <w:r w:rsidR="00B63564">
        <w:t xml:space="preserve"> приложение должно быть разработано с помощью (СУБД)</w:t>
      </w:r>
      <w:r w:rsidR="00E429B0" w:rsidRPr="001D360C">
        <w:t xml:space="preserve"> </w:t>
      </w:r>
      <w:proofErr w:type="gramStart"/>
      <w:r w:rsidR="00E429B0">
        <w:rPr>
          <w:lang w:val="en-US"/>
        </w:rPr>
        <w:t>SQLite</w:t>
      </w:r>
      <w:r w:rsidR="00B63564">
        <w:t xml:space="preserve"> </w:t>
      </w:r>
      <w:r>
        <w:t>.</w:t>
      </w:r>
      <w:proofErr w:type="gramEnd"/>
      <w:r>
        <w:t xml:space="preserve"> </w:t>
      </w:r>
    </w:p>
    <w:p w14:paraId="2B0F9F82" w14:textId="720A834A" w:rsidR="00C532A1" w:rsidRPr="00C532A1" w:rsidRDefault="00C532A1" w:rsidP="00900E44">
      <w:r>
        <w:t xml:space="preserve">При необходимости также можно использовать различные форматы файлов, такие как </w:t>
      </w:r>
      <w:r>
        <w:rPr>
          <w:lang w:val="en-US"/>
        </w:rPr>
        <w:t>PDF</w:t>
      </w:r>
      <w:r w:rsidRPr="00C532A1">
        <w:t xml:space="preserve">, </w:t>
      </w:r>
      <w:r>
        <w:rPr>
          <w:lang w:val="en-US"/>
        </w:rPr>
        <w:t>JPEG</w:t>
      </w:r>
      <w:r w:rsidRPr="00C532A1">
        <w:t xml:space="preserve">, </w:t>
      </w:r>
      <w:r>
        <w:rPr>
          <w:lang w:val="en-US"/>
        </w:rPr>
        <w:t>PNG</w:t>
      </w:r>
      <w:r w:rsidRPr="00C532A1">
        <w:t xml:space="preserve"> </w:t>
      </w:r>
      <w:r>
        <w:t>и другие, для хранения документов</w:t>
      </w:r>
      <w:r w:rsidR="00DC5ABB">
        <w:t>,</w:t>
      </w:r>
      <w:r>
        <w:t xml:space="preserve"> изображений</w:t>
      </w:r>
      <w:r w:rsidR="00DC5ABB">
        <w:t xml:space="preserve"> и других неструктурированных данных в системе.</w:t>
      </w:r>
    </w:p>
    <w:p w14:paraId="2BD5DDB9" w14:textId="77777777" w:rsidR="00900E44" w:rsidRDefault="00900E44" w:rsidP="00900E44">
      <w:pPr>
        <w:pStyle w:val="4"/>
      </w:pPr>
      <w:r>
        <w:t>Требования к техническому обеспечению</w:t>
      </w:r>
    </w:p>
    <w:p w14:paraId="46A7D17B" w14:textId="67BEDBEF" w:rsidR="00900E44" w:rsidRDefault="00900E44" w:rsidP="00900E44">
      <w:r w:rsidRPr="00CC6D7A">
        <w:t>В состав технических средств должен входить персональный компьютер</w:t>
      </w:r>
      <w:r>
        <w:t xml:space="preserve">, соответствующий минимальным системным требованиям (см. таб. </w:t>
      </w:r>
      <w:r w:rsidR="00064139">
        <w:t>1</w:t>
      </w:r>
      <w:r>
        <w:t>).</w:t>
      </w:r>
    </w:p>
    <w:p w14:paraId="2F1C3C44" w14:textId="507B7ED1" w:rsidR="00900E44" w:rsidRDefault="00900E44" w:rsidP="00900E44">
      <w:pPr>
        <w:spacing w:before="0" w:after="160" w:line="259" w:lineRule="auto"/>
        <w:contextualSpacing w:val="0"/>
        <w:rPr>
          <w:rFonts w:eastAsia="Calibri" w:cs="Times New Roman"/>
          <w:szCs w:val="24"/>
          <w:lang w:eastAsia="en-US"/>
        </w:rPr>
      </w:pPr>
      <w:r w:rsidRPr="00FB25A6">
        <w:rPr>
          <w:rFonts w:eastAsia="Calibri" w:cs="Times New Roman"/>
          <w:szCs w:val="24"/>
          <w:lang w:eastAsia="en-US"/>
        </w:rPr>
        <w:t xml:space="preserve">Таблица </w:t>
      </w:r>
      <w:r w:rsidR="00064139">
        <w:rPr>
          <w:rFonts w:eastAsia="Calibri" w:cs="Times New Roman"/>
          <w:szCs w:val="24"/>
          <w:lang w:eastAsia="en-US"/>
        </w:rPr>
        <w:t>1</w:t>
      </w:r>
      <w:r w:rsidRPr="00FB25A6">
        <w:rPr>
          <w:rFonts w:eastAsia="Calibri" w:cs="Times New Roman"/>
          <w:szCs w:val="24"/>
          <w:lang w:eastAsia="en-US"/>
        </w:rPr>
        <w:t xml:space="preserve"> – </w:t>
      </w:r>
      <w:r>
        <w:rPr>
          <w:rFonts w:eastAsia="Calibri" w:cs="Times New Roman"/>
          <w:szCs w:val="24"/>
          <w:lang w:eastAsia="en-US"/>
        </w:rPr>
        <w:t>Минимальные системные требования</w:t>
      </w:r>
    </w:p>
    <w:tbl>
      <w:tblPr>
        <w:tblStyle w:val="ac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5812"/>
      </w:tblGrid>
      <w:tr w:rsidR="00900E44" w14:paraId="59D12977" w14:textId="77777777" w:rsidTr="00FB6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5" w:type="dxa"/>
          </w:tcPr>
          <w:p w14:paraId="6940DBB6" w14:textId="77777777" w:rsidR="00900E44" w:rsidRPr="00CC6D7A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Операционная система</w:t>
            </w:r>
          </w:p>
        </w:tc>
        <w:tc>
          <w:tcPr>
            <w:tcW w:w="5812" w:type="dxa"/>
          </w:tcPr>
          <w:p w14:paraId="7839BB3E" w14:textId="0CAC2D78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 xml:space="preserve">Windows </w:t>
            </w:r>
            <w:r>
              <w:rPr>
                <w:rFonts w:eastAsia="Calibri" w:cs="Times New Roman"/>
                <w:szCs w:val="24"/>
                <w:lang w:eastAsia="en-US"/>
              </w:rPr>
              <w:t>1</w:t>
            </w:r>
            <w:r w:rsidR="00EC2126">
              <w:rPr>
                <w:rFonts w:eastAsia="Calibri" w:cs="Times New Roman"/>
                <w:szCs w:val="24"/>
                <w:lang w:eastAsia="en-US"/>
              </w:rPr>
              <w:t>0</w:t>
            </w:r>
          </w:p>
        </w:tc>
      </w:tr>
      <w:tr w:rsidR="00900E44" w:rsidRPr="00F87D66" w14:paraId="69878403" w14:textId="77777777" w:rsidTr="00FB6BCC">
        <w:tc>
          <w:tcPr>
            <w:tcW w:w="2835" w:type="dxa"/>
          </w:tcPr>
          <w:p w14:paraId="4830A275" w14:textId="77777777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Процессор</w:t>
            </w:r>
          </w:p>
        </w:tc>
        <w:tc>
          <w:tcPr>
            <w:tcW w:w="5812" w:type="dxa"/>
          </w:tcPr>
          <w:p w14:paraId="0CD52F62" w14:textId="343C23F6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ГГц</w:t>
            </w:r>
          </w:p>
        </w:tc>
      </w:tr>
      <w:tr w:rsidR="00900E44" w:rsidRPr="00F87D66" w14:paraId="62006FB4" w14:textId="77777777" w:rsidTr="00FB6BCC">
        <w:tc>
          <w:tcPr>
            <w:tcW w:w="2835" w:type="dxa"/>
          </w:tcPr>
          <w:p w14:paraId="0EE056E3" w14:textId="77777777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Оперативная память</w:t>
            </w:r>
          </w:p>
        </w:tc>
        <w:tc>
          <w:tcPr>
            <w:tcW w:w="5812" w:type="dxa"/>
          </w:tcPr>
          <w:p w14:paraId="4F71F63D" w14:textId="77777777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ГБ для 32-разрядной системы или 2 ГБ для 64-разрядной системы</w:t>
            </w:r>
          </w:p>
        </w:tc>
      </w:tr>
      <w:tr w:rsidR="00900E44" w:rsidRPr="00F87D66" w14:paraId="3F756CEE" w14:textId="77777777" w:rsidTr="00FB6BCC">
        <w:tc>
          <w:tcPr>
            <w:tcW w:w="2835" w:type="dxa"/>
          </w:tcPr>
          <w:p w14:paraId="45CA3BA9" w14:textId="77777777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val="en-US"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HDD\SSD</w:t>
            </w:r>
          </w:p>
        </w:tc>
        <w:tc>
          <w:tcPr>
            <w:tcW w:w="5812" w:type="dxa"/>
          </w:tcPr>
          <w:p w14:paraId="7A5F921D" w14:textId="77777777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500 Мб</w:t>
            </w:r>
          </w:p>
        </w:tc>
      </w:tr>
      <w:tr w:rsidR="00900E44" w:rsidRPr="00F87D66" w14:paraId="3533D6C2" w14:textId="77777777" w:rsidTr="00FB6BCC">
        <w:tc>
          <w:tcPr>
            <w:tcW w:w="2835" w:type="dxa"/>
          </w:tcPr>
          <w:p w14:paraId="16E0ACD2" w14:textId="77777777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Компьютерная мышь</w:t>
            </w:r>
          </w:p>
        </w:tc>
        <w:tc>
          <w:tcPr>
            <w:tcW w:w="5812" w:type="dxa"/>
          </w:tcPr>
          <w:p w14:paraId="4452BD45" w14:textId="77777777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  <w:tr w:rsidR="00E43430" w:rsidRPr="00F87D66" w14:paraId="49ED2EAB" w14:textId="77777777" w:rsidTr="00FB6BCC">
        <w:tc>
          <w:tcPr>
            <w:tcW w:w="2835" w:type="dxa"/>
          </w:tcPr>
          <w:p w14:paraId="20225220" w14:textId="1D11B78A" w:rsidR="00E43430" w:rsidRDefault="00DC5ABB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СУБД</w:t>
            </w:r>
          </w:p>
        </w:tc>
        <w:tc>
          <w:tcPr>
            <w:tcW w:w="5812" w:type="dxa"/>
          </w:tcPr>
          <w:p w14:paraId="5FB550E4" w14:textId="23E676DD" w:rsidR="00E43430" w:rsidRPr="00DC5ABB" w:rsidRDefault="00A85C75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SQL</w:t>
            </w:r>
            <w:r w:rsidR="00E429B0">
              <w:rPr>
                <w:rFonts w:eastAsia="Calibri" w:cs="Times New Roman"/>
                <w:szCs w:val="24"/>
                <w:lang w:val="en-US" w:eastAsia="en-US"/>
              </w:rPr>
              <w:t>ite</w:t>
            </w:r>
          </w:p>
        </w:tc>
      </w:tr>
    </w:tbl>
    <w:p w14:paraId="20C2B063" w14:textId="77777777" w:rsidR="00900E44" w:rsidRPr="00FB25A6" w:rsidRDefault="00900E44" w:rsidP="00900E44">
      <w:pPr>
        <w:spacing w:before="0" w:after="160" w:line="259" w:lineRule="auto"/>
        <w:ind w:firstLine="709"/>
        <w:contextualSpacing w:val="0"/>
        <w:rPr>
          <w:rFonts w:eastAsia="Calibri" w:cs="Times New Roman"/>
          <w:szCs w:val="24"/>
          <w:lang w:eastAsia="en-US"/>
        </w:rPr>
      </w:pPr>
    </w:p>
    <w:p w14:paraId="67F58C9F" w14:textId="77777777" w:rsidR="00900E44" w:rsidRDefault="00900E44" w:rsidP="00900E44">
      <w:pPr>
        <w:pStyle w:val="4"/>
      </w:pPr>
      <w:r>
        <w:t>Требования к лингвистическому обеспечения</w:t>
      </w:r>
    </w:p>
    <w:p w14:paraId="5220949D" w14:textId="1956EB3A" w:rsidR="00900E44" w:rsidRDefault="00900E44" w:rsidP="00900E44">
      <w:r>
        <w:t>ИС должна предусматривать полностью русск</w:t>
      </w:r>
      <w:r w:rsidR="003A2A69">
        <w:t>ую</w:t>
      </w:r>
      <w:r>
        <w:t xml:space="preserve"> локализацию.</w:t>
      </w:r>
    </w:p>
    <w:p w14:paraId="46F2379B" w14:textId="77777777" w:rsidR="00900E44" w:rsidRDefault="00900E44" w:rsidP="00900E44">
      <w:pPr>
        <w:pStyle w:val="4"/>
      </w:pPr>
      <w:r>
        <w:t>Требования к организационному обеспечению</w:t>
      </w:r>
    </w:p>
    <w:p w14:paraId="554C16B7" w14:textId="77777777" w:rsidR="00900E44" w:rsidRDefault="00900E44" w:rsidP="00900E44">
      <w:r w:rsidRPr="00063DFB">
        <w:t>Требования к организационному обеспечению</w:t>
      </w:r>
      <w:r>
        <w:t xml:space="preserve"> не предъявляются.</w:t>
      </w:r>
    </w:p>
    <w:p w14:paraId="6310496A" w14:textId="77777777" w:rsidR="00900E44" w:rsidRDefault="00900E44" w:rsidP="00900E44">
      <w:pPr>
        <w:pStyle w:val="3"/>
      </w:pPr>
      <w:bookmarkStart w:id="29" w:name="_Toc147068487"/>
      <w:bookmarkStart w:id="30" w:name="_Toc149230678"/>
      <w:r>
        <w:t>Требования к численности и квалификации персонала</w:t>
      </w:r>
      <w:bookmarkEnd w:id="29"/>
      <w:bookmarkEnd w:id="30"/>
    </w:p>
    <w:p w14:paraId="02DD46AC" w14:textId="77777777" w:rsidR="00900E44" w:rsidRDefault="00900E44" w:rsidP="00900E44">
      <w:r>
        <w:t>Требования к численности и квалификации персонала не предъявляются.</w:t>
      </w:r>
    </w:p>
    <w:p w14:paraId="7DECDBD1" w14:textId="77777777" w:rsidR="00900E44" w:rsidRDefault="00900E44" w:rsidP="00900E44">
      <w:pPr>
        <w:pStyle w:val="3"/>
      </w:pPr>
      <w:bookmarkStart w:id="31" w:name="_Toc147068488"/>
      <w:bookmarkStart w:id="32" w:name="_Toc149230679"/>
      <w:r>
        <w:lastRenderedPageBreak/>
        <w:t>Требования к показательным назначениям</w:t>
      </w:r>
      <w:bookmarkEnd w:id="31"/>
      <w:bookmarkEnd w:id="32"/>
    </w:p>
    <w:p w14:paraId="02B9EEFF" w14:textId="77777777" w:rsidR="00900E44" w:rsidRDefault="00900E44" w:rsidP="00900E44">
      <w:r>
        <w:t>ИС должна соответствовать следующим требованиям:</w:t>
      </w:r>
    </w:p>
    <w:p w14:paraId="32125FD0" w14:textId="6EE6520B" w:rsidR="00900E44" w:rsidRDefault="00900E44" w:rsidP="00900E44">
      <w:pPr>
        <w:pStyle w:val="a0"/>
        <w:numPr>
          <w:ilvl w:val="0"/>
          <w:numId w:val="31"/>
        </w:numPr>
      </w:pPr>
      <w:r>
        <w:t>В процессе разработки должно быть реализовано</w:t>
      </w:r>
      <w:r w:rsidR="00AC6BFA">
        <w:t xml:space="preserve"> ИС</w:t>
      </w:r>
      <w:r>
        <w:t xml:space="preserve"> </w:t>
      </w:r>
      <w:r w:rsidR="00AC6BFA">
        <w:t>для менеджера.</w:t>
      </w:r>
    </w:p>
    <w:p w14:paraId="44C0DC15" w14:textId="06A48AB4" w:rsidR="00900E44" w:rsidRDefault="00900E44" w:rsidP="00900E44">
      <w:pPr>
        <w:pStyle w:val="3"/>
      </w:pPr>
      <w:bookmarkStart w:id="33" w:name="_Toc147068489"/>
      <w:bookmarkStart w:id="34" w:name="_Toc149230680"/>
      <w:r>
        <w:t>Требования к над</w:t>
      </w:r>
      <w:r w:rsidR="003A2A69">
        <w:t>е</w:t>
      </w:r>
      <w:r>
        <w:t>жности</w:t>
      </w:r>
      <w:bookmarkEnd w:id="33"/>
      <w:bookmarkEnd w:id="34"/>
    </w:p>
    <w:p w14:paraId="35C7FBA7" w14:textId="77777777" w:rsidR="00900E44" w:rsidRDefault="00900E44" w:rsidP="00900E44">
      <w:r>
        <w:t>Стационарный компьютер или ноутбук, на котором будет производиться использования ИС, должен быть обеспечен доступу к бесперебойному электропитанию.</w:t>
      </w:r>
    </w:p>
    <w:p w14:paraId="540E1055" w14:textId="77777777" w:rsidR="00900E44" w:rsidRDefault="00900E44" w:rsidP="00900E44">
      <w:pPr>
        <w:pStyle w:val="3"/>
      </w:pPr>
      <w:bookmarkStart w:id="35" w:name="_Toc147068490"/>
      <w:bookmarkStart w:id="36" w:name="_Toc149230681"/>
      <w:r>
        <w:t>Требования к безопасности</w:t>
      </w:r>
      <w:bookmarkEnd w:id="35"/>
      <w:bookmarkEnd w:id="36"/>
    </w:p>
    <w:p w14:paraId="3A955E7A" w14:textId="6CB69B3E" w:rsidR="00900E44" w:rsidRDefault="00900E44" w:rsidP="00900E44">
      <w:r>
        <w:t xml:space="preserve">Разрабатываемая в рамках </w:t>
      </w:r>
      <w:r w:rsidR="00135579">
        <w:t xml:space="preserve">настоящей </w:t>
      </w:r>
      <w:r>
        <w:t>работы информационная система должна обеспечивать защиту от утечки персональных данных.</w:t>
      </w:r>
    </w:p>
    <w:p w14:paraId="0F5640BF" w14:textId="77777777" w:rsidR="00900E44" w:rsidRDefault="00900E44" w:rsidP="00900E44">
      <w:pPr>
        <w:pStyle w:val="3"/>
      </w:pPr>
      <w:bookmarkStart w:id="37" w:name="_Toc147068491"/>
      <w:bookmarkStart w:id="38" w:name="_Toc149230682"/>
      <w:r>
        <w:t>Требования к патентной чистоте</w:t>
      </w:r>
      <w:bookmarkEnd w:id="37"/>
      <w:bookmarkEnd w:id="38"/>
    </w:p>
    <w:p w14:paraId="7AFE8B5E" w14:textId="77777777" w:rsidR="00900E44" w:rsidRPr="00200E9C" w:rsidRDefault="00900E44" w:rsidP="00900E44">
      <w:r>
        <w:t>ИС не должна нарушать патентные права других компаний и ИС.</w:t>
      </w:r>
    </w:p>
    <w:p w14:paraId="123586E5" w14:textId="77777777" w:rsidR="00900E44" w:rsidRDefault="00900E44" w:rsidP="00900E44">
      <w:pPr>
        <w:pStyle w:val="3"/>
      </w:pPr>
      <w:bookmarkStart w:id="39" w:name="_Toc147068492"/>
      <w:bookmarkStart w:id="40" w:name="_Toc149230683"/>
      <w:r>
        <w:t>Требования к эргономической и технической эстетике</w:t>
      </w:r>
      <w:bookmarkEnd w:id="39"/>
      <w:bookmarkEnd w:id="40"/>
    </w:p>
    <w:p w14:paraId="2A84A87B" w14:textId="77777777" w:rsidR="00900E44" w:rsidRDefault="00900E44" w:rsidP="00900E44">
      <w:r w:rsidRPr="00063DFB">
        <w:t xml:space="preserve">Внешний вид </w:t>
      </w:r>
      <w:r>
        <w:t>ИС</w:t>
      </w:r>
      <w:r w:rsidRPr="00063DFB">
        <w:t xml:space="preserve"> и логика работы пользователя в различных операционных системах должны быть идентичными.</w:t>
      </w:r>
      <w:r>
        <w:t xml:space="preserve"> </w:t>
      </w:r>
      <w:r w:rsidRPr="00727973">
        <w:t xml:space="preserve">Для доступа к функциям </w:t>
      </w:r>
      <w:r>
        <w:t>ИС</w:t>
      </w:r>
      <w:r w:rsidRPr="00727973">
        <w:t xml:space="preserve"> должно быть предусмотрено использование </w:t>
      </w:r>
      <w:r>
        <w:t>компьютерной мыши/тачпада.</w:t>
      </w:r>
    </w:p>
    <w:p w14:paraId="3E402D62" w14:textId="77777777" w:rsidR="00900E44" w:rsidRDefault="00900E44" w:rsidP="00900E44">
      <w:pPr>
        <w:pStyle w:val="3"/>
      </w:pPr>
      <w:bookmarkStart w:id="41" w:name="_Toc147068493"/>
      <w:bookmarkStart w:id="42" w:name="_Toc149230684"/>
      <w:r>
        <w:t>Требования к стандартизации и унификации</w:t>
      </w:r>
      <w:bookmarkEnd w:id="41"/>
      <w:bookmarkEnd w:id="42"/>
    </w:p>
    <w:p w14:paraId="3F19D301" w14:textId="77777777" w:rsidR="00900E44" w:rsidRDefault="00900E44" w:rsidP="00900E44">
      <w:r>
        <w:t>Разработка системы должна осуществляться с использованием стандартных методологий функционального моделирования, таких как IDEF0 и DFD.</w:t>
      </w:r>
    </w:p>
    <w:p w14:paraId="5CC0B55D" w14:textId="77777777" w:rsidR="00900E44" w:rsidRDefault="00900E44" w:rsidP="00900E44">
      <w:r>
        <w:t>Написание комплекта документации регламентирует:</w:t>
      </w:r>
    </w:p>
    <w:p w14:paraId="67FA8F1E" w14:textId="77777777" w:rsidR="00900E44" w:rsidRDefault="00900E44" w:rsidP="00900E44">
      <w:pPr>
        <w:pStyle w:val="a0"/>
        <w:numPr>
          <w:ilvl w:val="0"/>
          <w:numId w:val="28"/>
        </w:numPr>
      </w:pPr>
      <w:r>
        <w:t>ГОСТ 19.201–78</w:t>
      </w:r>
      <w:r>
        <w:rPr>
          <w:lang w:val="en-US"/>
        </w:rPr>
        <w:t>;</w:t>
      </w:r>
    </w:p>
    <w:p w14:paraId="1251660A" w14:textId="77777777" w:rsidR="00900E44" w:rsidRDefault="00900E44" w:rsidP="00900E44">
      <w:pPr>
        <w:pStyle w:val="a0"/>
        <w:numPr>
          <w:ilvl w:val="0"/>
          <w:numId w:val="28"/>
        </w:numPr>
      </w:pPr>
      <w:r>
        <w:t>ГОСТ 34.602–2020</w:t>
      </w:r>
      <w:r>
        <w:rPr>
          <w:lang w:val="en-US"/>
        </w:rPr>
        <w:t>;</w:t>
      </w:r>
    </w:p>
    <w:p w14:paraId="57C455F0" w14:textId="77777777" w:rsidR="00900E44" w:rsidRDefault="00900E44" w:rsidP="00900E44">
      <w:pPr>
        <w:pStyle w:val="a0"/>
        <w:numPr>
          <w:ilvl w:val="0"/>
          <w:numId w:val="28"/>
        </w:numPr>
        <w:rPr>
          <w:lang w:val="en-US"/>
        </w:rPr>
      </w:pPr>
      <w:r>
        <w:rPr>
          <w:lang w:val="en-US"/>
        </w:rPr>
        <w:t>i</w:t>
      </w:r>
      <w:r w:rsidRPr="002C31EB">
        <w:rPr>
          <w:lang w:val="en-US"/>
        </w:rPr>
        <w:t>so-iec-ieee-29148-2011</w:t>
      </w:r>
      <w:r>
        <w:rPr>
          <w:lang w:val="en-US"/>
        </w:rPr>
        <w:t>.</w:t>
      </w:r>
    </w:p>
    <w:p w14:paraId="2221BCE5" w14:textId="77777777" w:rsidR="00900E44" w:rsidRDefault="00900E44" w:rsidP="00900E44">
      <w:pPr>
        <w:pStyle w:val="3"/>
      </w:pPr>
      <w:bookmarkStart w:id="43" w:name="_Toc147068494"/>
      <w:bookmarkStart w:id="44" w:name="_Toc149230685"/>
      <w:r>
        <w:t>Дополнительные требования</w:t>
      </w:r>
      <w:bookmarkEnd w:id="43"/>
      <w:bookmarkEnd w:id="44"/>
    </w:p>
    <w:p w14:paraId="03585577" w14:textId="77777777" w:rsidR="00900E44" w:rsidRDefault="00900E44" w:rsidP="00900E44">
      <w:r>
        <w:t>Дополнительные требования не предъявляются.</w:t>
      </w:r>
    </w:p>
    <w:p w14:paraId="6ED37983" w14:textId="77777777" w:rsidR="00900E44" w:rsidRDefault="00900E44" w:rsidP="00900E44">
      <w:pPr>
        <w:pStyle w:val="2"/>
      </w:pPr>
      <w:bookmarkStart w:id="45" w:name="_Toc147068495"/>
      <w:bookmarkStart w:id="46" w:name="_Toc149230686"/>
      <w:r>
        <w:t>Требования к перспективам развития</w:t>
      </w:r>
      <w:bookmarkEnd w:id="45"/>
      <w:bookmarkEnd w:id="46"/>
    </w:p>
    <w:p w14:paraId="41E99B23" w14:textId="77777777" w:rsidR="00900E44" w:rsidRDefault="00900E44" w:rsidP="00900E44">
      <w:r>
        <w:t>Требования к перспективам развития заключаются в основном в доработке, имеющейся ИС:</w:t>
      </w:r>
    </w:p>
    <w:p w14:paraId="30375957" w14:textId="0DB86A1E" w:rsidR="00B63564" w:rsidRDefault="0038433A" w:rsidP="0038433A">
      <w:pPr>
        <w:pStyle w:val="a0"/>
        <w:tabs>
          <w:tab w:val="left" w:pos="2268"/>
        </w:tabs>
        <w:ind w:firstLine="1701"/>
      </w:pPr>
      <w:r>
        <w:lastRenderedPageBreak/>
        <w:t>Создание чатов для онлайн общения</w:t>
      </w:r>
      <w:r w:rsidR="00B63564">
        <w:t>:</w:t>
      </w:r>
    </w:p>
    <w:p w14:paraId="566B1D18" w14:textId="3DDF563F" w:rsidR="00B63564" w:rsidRDefault="00B63564" w:rsidP="00B63564">
      <w:pPr>
        <w:pStyle w:val="vguList2"/>
      </w:pPr>
      <w:r>
        <w:t xml:space="preserve">Разработка интерактивного и привлекательного дизайна </w:t>
      </w:r>
      <w:r w:rsidR="0038433A">
        <w:t>приложения</w:t>
      </w:r>
      <w:r>
        <w:t xml:space="preserve">, отражающего </w:t>
      </w:r>
      <w:r w:rsidR="0038433A">
        <w:t>стиль здорового образа жизни</w:t>
      </w:r>
      <w:r>
        <w:t>.</w:t>
      </w:r>
    </w:p>
    <w:p w14:paraId="66480E4A" w14:textId="2DDE3B08" w:rsidR="00B63564" w:rsidRDefault="00B63564" w:rsidP="00B63564">
      <w:pPr>
        <w:pStyle w:val="vguList2"/>
      </w:pPr>
      <w:r>
        <w:t xml:space="preserve">Реализация функциональности для </w:t>
      </w:r>
      <w:r w:rsidR="0038433A">
        <w:t>создания метки на карте с целью организовать спортивные сборы для других пользователей</w:t>
      </w:r>
      <w:r w:rsidR="00D528D2">
        <w:t>.</w:t>
      </w:r>
    </w:p>
    <w:p w14:paraId="75590E49" w14:textId="6BAE1BE9" w:rsidR="00B63564" w:rsidRDefault="00B63564" w:rsidP="00B63564">
      <w:pPr>
        <w:pStyle w:val="vguList2"/>
      </w:pPr>
      <w:r>
        <w:t xml:space="preserve">Интеграция </w:t>
      </w:r>
      <w:r w:rsidR="0038433A">
        <w:t xml:space="preserve">более </w:t>
      </w:r>
      <w:r>
        <w:t>удобной навигации и структуры.</w:t>
      </w:r>
    </w:p>
    <w:p w14:paraId="6E6029EA" w14:textId="6A884331" w:rsidR="00B63564" w:rsidRDefault="00B63564" w:rsidP="00B63564">
      <w:pPr>
        <w:pStyle w:val="vguList2"/>
      </w:pPr>
      <w:r>
        <w:t xml:space="preserve">Создание функционала для регистрации и аутентификации </w:t>
      </w:r>
      <w:r w:rsidR="0038433A">
        <w:t>пользователей</w:t>
      </w:r>
      <w:r>
        <w:t>.</w:t>
      </w:r>
    </w:p>
    <w:p w14:paraId="186D5B38" w14:textId="77777777" w:rsidR="00900E44" w:rsidRDefault="00900E44" w:rsidP="00900E44">
      <w:pPr>
        <w:pStyle w:val="1"/>
      </w:pPr>
      <w:bookmarkStart w:id="47" w:name="_Toc147068496"/>
      <w:bookmarkStart w:id="48" w:name="_Toc149230687"/>
      <w:r>
        <w:lastRenderedPageBreak/>
        <w:t>Состав и содержание работ</w:t>
      </w:r>
      <w:bookmarkEnd w:id="47"/>
      <w:bookmarkEnd w:id="48"/>
    </w:p>
    <w:p w14:paraId="60764964" w14:textId="77777777" w:rsidR="006E5275" w:rsidRDefault="006E5275" w:rsidP="006E5275">
      <w:pPr>
        <w:ind w:firstLine="709"/>
      </w:pPr>
      <w:r>
        <w:t xml:space="preserve">Работа над ИС состоит из следующих этапов: </w:t>
      </w:r>
    </w:p>
    <w:p w14:paraId="34EA6E33" w14:textId="4BB5EFEE" w:rsidR="006E5275" w:rsidRDefault="006E5275" w:rsidP="006E5275">
      <w:pPr>
        <w:pStyle w:val="a0"/>
        <w:ind w:firstLine="709"/>
      </w:pPr>
      <w:r>
        <w:t>анализ требований и предметной области, а т</w:t>
      </w:r>
      <w:r w:rsidR="001F428C">
        <w:t>акже создание и утверждение ТЗ.</w:t>
      </w:r>
    </w:p>
    <w:p w14:paraId="20927172" w14:textId="229AB8D3" w:rsidR="006E5275" w:rsidRDefault="001F428C" w:rsidP="006E5275">
      <w:pPr>
        <w:pStyle w:val="a0"/>
        <w:ind w:firstLine="709"/>
      </w:pPr>
      <w:r>
        <w:t>П</w:t>
      </w:r>
      <w:r w:rsidR="006E5275">
        <w:t>роектирование – создание дизай</w:t>
      </w:r>
      <w:r>
        <w:t>на приложения.</w:t>
      </w:r>
    </w:p>
    <w:p w14:paraId="2D16F0DE" w14:textId="640E2F1B" w:rsidR="006E5275" w:rsidRDefault="001F428C" w:rsidP="006E5275">
      <w:pPr>
        <w:pStyle w:val="a0"/>
        <w:ind w:firstLine="709"/>
      </w:pPr>
      <w:r>
        <w:t>Р</w:t>
      </w:r>
      <w:r w:rsidR="006E5275">
        <w:t xml:space="preserve">азработка – создание кода ИС, подключение БД к информационной системе. </w:t>
      </w:r>
    </w:p>
    <w:p w14:paraId="64232EF1" w14:textId="7104FB79" w:rsidR="006E5275" w:rsidRDefault="001F428C" w:rsidP="006E5275">
      <w:pPr>
        <w:pStyle w:val="a0"/>
        <w:ind w:firstLine="709"/>
      </w:pPr>
      <w:r>
        <w:t>Т</w:t>
      </w:r>
      <w:r w:rsidR="006E5275">
        <w:t>естирование – проведение функциональног</w:t>
      </w:r>
      <w:r>
        <w:t>о, интеграционного и системного.</w:t>
      </w:r>
      <w:r w:rsidR="006E5275">
        <w:t xml:space="preserve"> </w:t>
      </w:r>
    </w:p>
    <w:p w14:paraId="34CCB987" w14:textId="1F1E23C0" w:rsidR="006E5275" w:rsidRDefault="001F428C" w:rsidP="006E5275">
      <w:pPr>
        <w:pStyle w:val="a0"/>
        <w:ind w:firstLine="709"/>
      </w:pPr>
      <w:r>
        <w:t>Т</w:t>
      </w:r>
      <w:r w:rsidR="006E5275">
        <w:t>естирования для про</w:t>
      </w:r>
      <w:r>
        <w:t>верки соответствия требованиям.</w:t>
      </w:r>
    </w:p>
    <w:p w14:paraId="517D76A8" w14:textId="72C8FD48" w:rsidR="00900E44" w:rsidRDefault="001F428C" w:rsidP="00E147F4">
      <w:pPr>
        <w:pStyle w:val="a0"/>
        <w:ind w:firstLine="709"/>
      </w:pPr>
      <w:r>
        <w:t>Д</w:t>
      </w:r>
      <w:r w:rsidR="006E5275">
        <w:t>оработка программы   – выявление и устранение ошибок и недоработок</w:t>
      </w:r>
      <w:r w:rsidR="00E147F4">
        <w:t>.</w:t>
      </w:r>
      <w:r w:rsidR="00900E44">
        <w:br w:type="page"/>
      </w:r>
    </w:p>
    <w:p w14:paraId="553DFA13" w14:textId="46D39244" w:rsidR="00900E44" w:rsidRDefault="00900E44" w:rsidP="00900E44">
      <w:pPr>
        <w:pStyle w:val="1"/>
      </w:pPr>
      <w:bookmarkStart w:id="49" w:name="_Toc149230688"/>
      <w:bookmarkStart w:id="50" w:name="_Toc147068500"/>
      <w:r>
        <w:lastRenderedPageBreak/>
        <w:t>Порядок разработки</w:t>
      </w:r>
      <w:bookmarkEnd w:id="49"/>
      <w:r>
        <w:t xml:space="preserve"> </w:t>
      </w:r>
      <w:bookmarkEnd w:id="50"/>
    </w:p>
    <w:p w14:paraId="2E89F9AB" w14:textId="77777777" w:rsidR="00064139" w:rsidRPr="00064139" w:rsidRDefault="00064139" w:rsidP="00064139">
      <w:pPr>
        <w:pStyle w:val="2"/>
      </w:pPr>
      <w:bookmarkStart w:id="51" w:name="_Toc148025858"/>
      <w:bookmarkStart w:id="52" w:name="_Toc149230689"/>
      <w:r w:rsidRPr="00064139">
        <w:t>Стадии разработки</w:t>
      </w:r>
      <w:bookmarkEnd w:id="51"/>
      <w:bookmarkEnd w:id="52"/>
    </w:p>
    <w:p w14:paraId="7E3BD5C8" w14:textId="77777777" w:rsidR="00064139" w:rsidRDefault="00064139" w:rsidP="00064139">
      <w:pPr>
        <w:rPr>
          <w:rFonts w:eastAsia="Times New Roman"/>
        </w:rPr>
      </w:pPr>
      <w:r>
        <w:rPr>
          <w:rFonts w:eastAsia="Times New Roman"/>
        </w:rPr>
        <w:t>Разработка ИС должна быть проведена в четыре стадии:</w:t>
      </w:r>
    </w:p>
    <w:p w14:paraId="5885507E" w14:textId="6F6757AD" w:rsidR="00064139" w:rsidRDefault="001F428C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Разработка технического задания.</w:t>
      </w:r>
    </w:p>
    <w:p w14:paraId="0D6DCEEA" w14:textId="5EAC2348" w:rsidR="00064139" w:rsidRDefault="001F428C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Рабочее проектирование.</w:t>
      </w:r>
    </w:p>
    <w:p w14:paraId="48A79204" w14:textId="27297456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Реализация</w:t>
      </w:r>
      <w:r w:rsidR="001F428C">
        <w:rPr>
          <w:lang w:val="en-US"/>
        </w:rPr>
        <w:t>.</w:t>
      </w:r>
    </w:p>
    <w:p w14:paraId="5F998755" w14:textId="77777777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Внедрение.</w:t>
      </w:r>
    </w:p>
    <w:p w14:paraId="1FE9A697" w14:textId="7B88776C" w:rsidR="00064139" w:rsidRDefault="00064139" w:rsidP="00064139">
      <w:pPr>
        <w:ind w:firstLine="708"/>
      </w:pPr>
      <w:r>
        <w:t>Работы проводятся стадиями, описанными в таблице 2. </w:t>
      </w:r>
    </w:p>
    <w:p w14:paraId="61A8B91C" w14:textId="6D4F0E85" w:rsidR="00064139" w:rsidRDefault="00064139" w:rsidP="00064139">
      <w:pPr>
        <w:pStyle w:val="vguList2"/>
        <w:numPr>
          <w:ilvl w:val="0"/>
          <w:numId w:val="0"/>
        </w:numPr>
      </w:pPr>
      <w:r>
        <w:rPr>
          <w:color w:val="000000"/>
        </w:rPr>
        <w:t xml:space="preserve">       Таблица 2 – Стадии разработки проекта 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552"/>
        <w:gridCol w:w="5523"/>
      </w:tblGrid>
      <w:tr w:rsidR="00064139" w14:paraId="0070C945" w14:textId="77777777" w:rsidTr="00B63564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D2413D" w14:textId="77777777" w:rsidR="00064139" w:rsidRDefault="00064139" w:rsidP="00B6356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№ стадии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1D8160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Наименование стадии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F90CE7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064139" w14:paraId="4CA79BAE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E61D42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FD2180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Разработка ТЗ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FB1D80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Стадия разработки технических спецификаций для ИС включает определение требований и функциональных возможностей ИС.</w:t>
            </w:r>
          </w:p>
        </w:tc>
      </w:tr>
      <w:tr w:rsidR="00064139" w14:paraId="31B010A6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0C366E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0FA18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Проектирование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D74647" w14:textId="29565C4A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Данная стадия предполагает создание пользовательского интерфейса, который предполагает взаимодействие между частями ИС. А также</w:t>
            </w:r>
            <w:r w:rsidR="00832EB3">
              <w:rPr>
                <w:lang w:eastAsia="en-US"/>
              </w:rPr>
              <w:t xml:space="preserve"> проектирование структуры </w:t>
            </w:r>
            <w:r>
              <w:rPr>
                <w:lang w:eastAsia="en-US"/>
              </w:rPr>
              <w:t>базы данных, которая будет служить основой информационной системы. БД разрабатывается с учетом конкретных потребностей системы.</w:t>
            </w:r>
          </w:p>
        </w:tc>
      </w:tr>
      <w:tr w:rsidR="00064139" w14:paraId="38617464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7B77A3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A97F0E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Реализация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C29EE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Данная стадия включает в себя написание фактического кода для ИС, на основе дизайна и заявленных требований, изложенных на предыдущих этапах.</w:t>
            </w:r>
          </w:p>
        </w:tc>
      </w:tr>
      <w:tr w:rsidR="00064139" w14:paraId="3655C42C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BAED82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364B26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Внедрение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EDD01D" w14:textId="0B5726DA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Стадия внедрения включает в себя выявление и последующее исправление, обнаруженных ошибок.</w:t>
            </w:r>
          </w:p>
        </w:tc>
      </w:tr>
    </w:tbl>
    <w:p w14:paraId="1353AB72" w14:textId="77777777" w:rsidR="00064139" w:rsidRDefault="00064139" w:rsidP="00064139">
      <w:pPr>
        <w:pStyle w:val="vguList2"/>
        <w:numPr>
          <w:ilvl w:val="0"/>
          <w:numId w:val="0"/>
        </w:numPr>
        <w:ind w:left="709"/>
      </w:pPr>
    </w:p>
    <w:p w14:paraId="65714E3E" w14:textId="08FA021A" w:rsidR="00064139" w:rsidRPr="00064139" w:rsidRDefault="00064139" w:rsidP="00064139">
      <w:pPr>
        <w:pStyle w:val="2"/>
        <w:ind w:firstLine="709"/>
      </w:pPr>
      <w:bookmarkStart w:id="53" w:name="_Toc148025859"/>
      <w:bookmarkStart w:id="54" w:name="_Toc149230690"/>
      <w:r>
        <w:rPr>
          <w:b w:val="0"/>
          <w:bCs w:val="0"/>
        </w:rPr>
        <w:t>Этапы разработки</w:t>
      </w:r>
      <w:bookmarkEnd w:id="53"/>
      <w:bookmarkEnd w:id="54"/>
    </w:p>
    <w:p w14:paraId="45AF8C16" w14:textId="77777777" w:rsidR="00900E44" w:rsidRDefault="00900E44" w:rsidP="00900E44">
      <w:pPr>
        <w:ind w:firstLine="709"/>
        <w:rPr>
          <w:rFonts w:cs="Times New Roman"/>
          <w:szCs w:val="24"/>
        </w:rPr>
      </w:pPr>
      <w:r>
        <w:rPr>
          <w:rFonts w:cs="Times New Roman"/>
          <w:szCs w:val="24"/>
        </w:rPr>
        <w:t>Разработка проекта осуществляется через 7 полноценных этапов. Этапы разработки представлены в таблице 3.</w:t>
      </w:r>
    </w:p>
    <w:p w14:paraId="3122C970" w14:textId="77777777" w:rsidR="00FB16ED" w:rsidRDefault="00FB16ED" w:rsidP="00900E44">
      <w:pPr>
        <w:ind w:firstLine="709"/>
      </w:pPr>
    </w:p>
    <w:p w14:paraId="7A9DF205" w14:textId="77777777" w:rsidR="00900E44" w:rsidRDefault="00900E44" w:rsidP="00900E44">
      <w:pPr>
        <w:ind w:firstLine="0"/>
      </w:pPr>
      <w:r>
        <w:lastRenderedPageBreak/>
        <w:t>Таблица 3 – Этапы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3276"/>
        <w:gridCol w:w="1685"/>
        <w:gridCol w:w="2372"/>
        <w:gridCol w:w="2016"/>
      </w:tblGrid>
      <w:tr w:rsidR="00900E44" w:rsidRPr="00C442B5" w14:paraId="4AF09CB2" w14:textId="77777777" w:rsidTr="00FB6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846" w:type="dxa"/>
          </w:tcPr>
          <w:p w14:paraId="185A9557" w14:textId="77777777" w:rsidR="00900E44" w:rsidRPr="00C442B5" w:rsidRDefault="00900E44" w:rsidP="00FB6BCC">
            <w:pPr>
              <w:ind w:firstLine="0"/>
            </w:pPr>
            <w:r w:rsidRPr="00C442B5">
              <w:t>№ этапа</w:t>
            </w:r>
          </w:p>
        </w:tc>
        <w:tc>
          <w:tcPr>
            <w:tcW w:w="3276" w:type="dxa"/>
          </w:tcPr>
          <w:p w14:paraId="661FF741" w14:textId="77777777" w:rsidR="00900E44" w:rsidRPr="00C442B5" w:rsidRDefault="00900E44" w:rsidP="00FB6BCC">
            <w:pPr>
              <w:ind w:firstLine="33"/>
            </w:pPr>
            <w:r w:rsidRPr="00C442B5">
              <w:t>Наименование этапа</w:t>
            </w:r>
          </w:p>
        </w:tc>
        <w:tc>
          <w:tcPr>
            <w:tcW w:w="1685" w:type="dxa"/>
          </w:tcPr>
          <w:p w14:paraId="735D71D8" w14:textId="77777777" w:rsidR="00900E44" w:rsidRPr="00C442B5" w:rsidRDefault="00900E44" w:rsidP="00FB6BCC">
            <w:pPr>
              <w:ind w:firstLine="0"/>
            </w:pPr>
            <w:r w:rsidRPr="00C442B5">
              <w:t>Длительность</w:t>
            </w:r>
          </w:p>
        </w:tc>
        <w:tc>
          <w:tcPr>
            <w:tcW w:w="2372" w:type="dxa"/>
          </w:tcPr>
          <w:p w14:paraId="62E567A0" w14:textId="77777777" w:rsidR="00900E44" w:rsidRPr="00C442B5" w:rsidRDefault="00900E44" w:rsidP="00FB6BCC">
            <w:pPr>
              <w:ind w:firstLine="0"/>
            </w:pPr>
            <w:r w:rsidRPr="00C442B5">
              <w:t>Состав работ</w:t>
            </w:r>
          </w:p>
        </w:tc>
        <w:tc>
          <w:tcPr>
            <w:tcW w:w="2016" w:type="dxa"/>
          </w:tcPr>
          <w:p w14:paraId="15C53E38" w14:textId="77777777" w:rsidR="00900E44" w:rsidRPr="00C442B5" w:rsidRDefault="00900E44" w:rsidP="00FB6BCC">
            <w:pPr>
              <w:ind w:firstLine="0"/>
            </w:pPr>
            <w:r w:rsidRPr="00C442B5">
              <w:t>Результат</w:t>
            </w:r>
          </w:p>
        </w:tc>
      </w:tr>
      <w:tr w:rsidR="00900E44" w:rsidRPr="00C442B5" w14:paraId="1D6FE671" w14:textId="77777777" w:rsidTr="00FB6BCC">
        <w:tc>
          <w:tcPr>
            <w:tcW w:w="846" w:type="dxa"/>
          </w:tcPr>
          <w:p w14:paraId="0BB834E8" w14:textId="77777777" w:rsidR="00900E44" w:rsidRPr="00C442B5" w:rsidRDefault="00900E44" w:rsidP="00FB6BCC">
            <w:pPr>
              <w:ind w:firstLine="318"/>
            </w:pPr>
            <w:r w:rsidRPr="00C442B5">
              <w:t>1</w:t>
            </w:r>
          </w:p>
        </w:tc>
        <w:tc>
          <w:tcPr>
            <w:tcW w:w="3276" w:type="dxa"/>
          </w:tcPr>
          <w:p w14:paraId="34D24C66" w14:textId="77777777" w:rsidR="00900E44" w:rsidRPr="00C442B5" w:rsidRDefault="00900E44" w:rsidP="00FB6BCC">
            <w:pPr>
              <w:ind w:firstLine="33"/>
            </w:pPr>
            <w:r w:rsidRPr="00C442B5">
              <w:t>Настройка рабочего окружения</w:t>
            </w:r>
          </w:p>
        </w:tc>
        <w:tc>
          <w:tcPr>
            <w:tcW w:w="1685" w:type="dxa"/>
          </w:tcPr>
          <w:p w14:paraId="02C9ADAA" w14:textId="54D84B50" w:rsidR="00900E44" w:rsidRPr="00C442B5" w:rsidRDefault="008D236B" w:rsidP="00FB6BCC">
            <w:pPr>
              <w:ind w:firstLine="0"/>
            </w:pPr>
            <w:r>
              <w:t>1</w:t>
            </w:r>
            <w:r w:rsidR="00900E44" w:rsidRPr="00C442B5">
              <w:t xml:space="preserve"> </w:t>
            </w:r>
            <w:r w:rsidR="00900E44">
              <w:t>день</w:t>
            </w:r>
          </w:p>
        </w:tc>
        <w:tc>
          <w:tcPr>
            <w:tcW w:w="2372" w:type="dxa"/>
          </w:tcPr>
          <w:p w14:paraId="0E18069D" w14:textId="77777777" w:rsidR="00900E44" w:rsidRPr="00C442B5" w:rsidRDefault="00900E44" w:rsidP="00FB6BCC">
            <w:pPr>
              <w:ind w:firstLine="0"/>
            </w:pPr>
            <w:r w:rsidRPr="00C442B5">
              <w:t xml:space="preserve">В ходе работ оборудование должно быть подготовлено к написанию кода </w:t>
            </w:r>
            <w:r>
              <w:t>ИС</w:t>
            </w:r>
          </w:p>
        </w:tc>
        <w:tc>
          <w:tcPr>
            <w:tcW w:w="2016" w:type="dxa"/>
          </w:tcPr>
          <w:p w14:paraId="4AC25CD3" w14:textId="77777777" w:rsidR="00900E44" w:rsidRPr="00C442B5" w:rsidRDefault="00900E44" w:rsidP="00FB6BCC">
            <w:pPr>
              <w:ind w:firstLine="0"/>
            </w:pPr>
            <w:r>
              <w:t>Подготовленное рабочее место</w:t>
            </w:r>
          </w:p>
        </w:tc>
      </w:tr>
      <w:tr w:rsidR="00900E44" w:rsidRPr="00C442B5" w14:paraId="12F83C92" w14:textId="77777777" w:rsidTr="00FB6BCC">
        <w:tc>
          <w:tcPr>
            <w:tcW w:w="846" w:type="dxa"/>
          </w:tcPr>
          <w:p w14:paraId="68E84415" w14:textId="77777777" w:rsidR="00900E44" w:rsidRPr="00C442B5" w:rsidRDefault="00900E44" w:rsidP="00FB6BCC">
            <w:pPr>
              <w:ind w:firstLine="318"/>
            </w:pPr>
            <w:r w:rsidRPr="00C442B5">
              <w:t>2</w:t>
            </w:r>
          </w:p>
        </w:tc>
        <w:tc>
          <w:tcPr>
            <w:tcW w:w="3276" w:type="dxa"/>
          </w:tcPr>
          <w:p w14:paraId="3188BAF6" w14:textId="77777777" w:rsidR="00900E44" w:rsidRPr="00C442B5" w:rsidRDefault="00900E44" w:rsidP="00FB6BCC">
            <w:pPr>
              <w:ind w:firstLine="33"/>
            </w:pPr>
            <w:r w:rsidRPr="00C442B5">
              <w:t>ТЗ</w:t>
            </w:r>
          </w:p>
        </w:tc>
        <w:tc>
          <w:tcPr>
            <w:tcW w:w="1685" w:type="dxa"/>
          </w:tcPr>
          <w:p w14:paraId="65794755" w14:textId="6758B780" w:rsidR="00900E44" w:rsidRPr="00C442B5" w:rsidRDefault="008D236B" w:rsidP="00FB6BCC">
            <w:pPr>
              <w:ind w:firstLine="0"/>
            </w:pPr>
            <w:r>
              <w:t>1</w:t>
            </w:r>
            <w:r w:rsidR="00900E44">
              <w:t xml:space="preserve"> неделя</w:t>
            </w:r>
          </w:p>
        </w:tc>
        <w:tc>
          <w:tcPr>
            <w:tcW w:w="2372" w:type="dxa"/>
          </w:tcPr>
          <w:p w14:paraId="78B26B28" w14:textId="77777777" w:rsidR="00900E44" w:rsidRPr="00C442B5" w:rsidRDefault="00900E44" w:rsidP="00FB6BCC">
            <w:pPr>
              <w:ind w:firstLine="0"/>
            </w:pPr>
            <w:r w:rsidRPr="00C442B5">
              <w:t>При выполнении данного этапа должно быть разработано и утверждено ТЗ</w:t>
            </w:r>
          </w:p>
        </w:tc>
        <w:tc>
          <w:tcPr>
            <w:tcW w:w="2016" w:type="dxa"/>
          </w:tcPr>
          <w:p w14:paraId="6FC5D138" w14:textId="77777777" w:rsidR="00900E44" w:rsidRPr="00C442B5" w:rsidRDefault="00900E44" w:rsidP="00FB6BCC">
            <w:pPr>
              <w:ind w:firstLine="0"/>
            </w:pPr>
            <w:r w:rsidRPr="00C442B5">
              <w:t>Техническое задание</w:t>
            </w:r>
          </w:p>
        </w:tc>
      </w:tr>
      <w:tr w:rsidR="00900E44" w:rsidRPr="00C442B5" w14:paraId="5FC4D693" w14:textId="77777777" w:rsidTr="00FB6BCC">
        <w:tc>
          <w:tcPr>
            <w:tcW w:w="846" w:type="dxa"/>
          </w:tcPr>
          <w:p w14:paraId="58385DD1" w14:textId="77777777" w:rsidR="00900E44" w:rsidRPr="00C442B5" w:rsidRDefault="00900E44" w:rsidP="00FB6BCC">
            <w:pPr>
              <w:ind w:firstLine="318"/>
            </w:pPr>
            <w:r w:rsidRPr="00C442B5">
              <w:t>3</w:t>
            </w:r>
          </w:p>
        </w:tc>
        <w:tc>
          <w:tcPr>
            <w:tcW w:w="3276" w:type="dxa"/>
          </w:tcPr>
          <w:p w14:paraId="0573FE49" w14:textId="77777777" w:rsidR="00900E44" w:rsidRPr="00C442B5" w:rsidRDefault="00900E44" w:rsidP="00FB6BCC">
            <w:pPr>
              <w:ind w:firstLine="33"/>
            </w:pPr>
            <w:r w:rsidRPr="00C442B5">
              <w:t>Проектирование</w:t>
            </w:r>
          </w:p>
        </w:tc>
        <w:tc>
          <w:tcPr>
            <w:tcW w:w="1685" w:type="dxa"/>
          </w:tcPr>
          <w:p w14:paraId="4DEEE473" w14:textId="6489E872" w:rsidR="00900E44" w:rsidRPr="00C442B5" w:rsidRDefault="008D236B" w:rsidP="00FB6BCC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60BEF6E1" w14:textId="274D492F" w:rsidR="00900E44" w:rsidRPr="00C442B5" w:rsidRDefault="00900E44" w:rsidP="00FB6BCC">
            <w:pPr>
              <w:ind w:firstLine="0"/>
            </w:pPr>
            <w:r w:rsidRPr="00C442B5">
              <w:t>В ходе работ должна быть разработана и утверждена структура программного обеспечения</w:t>
            </w:r>
            <w:r w:rsidR="00864DC6">
              <w:t xml:space="preserve"> и спроектирована структура БД</w:t>
            </w:r>
          </w:p>
        </w:tc>
        <w:tc>
          <w:tcPr>
            <w:tcW w:w="2016" w:type="dxa"/>
          </w:tcPr>
          <w:p w14:paraId="1911ED2F" w14:textId="00B0410B" w:rsidR="00900E44" w:rsidRPr="00C442B5" w:rsidRDefault="006E5275" w:rsidP="00FB6BCC">
            <w:pPr>
              <w:ind w:firstLine="0"/>
            </w:pPr>
            <w:r>
              <w:t>БД и интерфейс</w:t>
            </w:r>
          </w:p>
        </w:tc>
      </w:tr>
      <w:tr w:rsidR="00900E44" w:rsidRPr="00C442B5" w14:paraId="0D61E303" w14:textId="77777777" w:rsidTr="00FB6BCC">
        <w:tc>
          <w:tcPr>
            <w:tcW w:w="846" w:type="dxa"/>
          </w:tcPr>
          <w:p w14:paraId="1D68AF94" w14:textId="77777777" w:rsidR="00900E44" w:rsidRPr="00C442B5" w:rsidRDefault="00900E44" w:rsidP="00FB6BCC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4</w:t>
            </w:r>
          </w:p>
        </w:tc>
        <w:tc>
          <w:tcPr>
            <w:tcW w:w="3276" w:type="dxa"/>
          </w:tcPr>
          <w:p w14:paraId="54248300" w14:textId="77777777" w:rsidR="00900E44" w:rsidRPr="00C442B5" w:rsidRDefault="00900E44" w:rsidP="00FB6BCC">
            <w:pPr>
              <w:ind w:firstLine="33"/>
            </w:pPr>
            <w:r w:rsidRPr="00C442B5">
              <w:t>Написание кода программного обеспечения</w:t>
            </w:r>
          </w:p>
        </w:tc>
        <w:tc>
          <w:tcPr>
            <w:tcW w:w="1685" w:type="dxa"/>
          </w:tcPr>
          <w:p w14:paraId="17C286B9" w14:textId="66D6977A" w:rsidR="00900E44" w:rsidRPr="00C442B5" w:rsidRDefault="008D236B" w:rsidP="00FB6BCC">
            <w:pPr>
              <w:ind w:firstLine="0"/>
            </w:pPr>
            <w:r>
              <w:t xml:space="preserve">1,5 </w:t>
            </w:r>
            <w:r w:rsidR="00900E44" w:rsidRPr="00C442B5">
              <w:t>месяц</w:t>
            </w:r>
            <w:r w:rsidR="00900E44">
              <w:t>а</w:t>
            </w:r>
          </w:p>
        </w:tc>
        <w:tc>
          <w:tcPr>
            <w:tcW w:w="2372" w:type="dxa"/>
          </w:tcPr>
          <w:p w14:paraId="1CB71404" w14:textId="77777777" w:rsidR="00900E44" w:rsidRPr="00C442B5" w:rsidRDefault="00900E44" w:rsidP="00FB6BCC">
            <w:pPr>
              <w:ind w:firstLine="0"/>
            </w:pPr>
            <w:r w:rsidRPr="00C442B5">
              <w:t>В ходе работ должен быть написан код программы, который отвечает требованиям, поставленным в техническом задании</w:t>
            </w:r>
          </w:p>
        </w:tc>
        <w:tc>
          <w:tcPr>
            <w:tcW w:w="2016" w:type="dxa"/>
          </w:tcPr>
          <w:p w14:paraId="3687A8C2" w14:textId="0A50E256" w:rsidR="00900E44" w:rsidRPr="00C442B5" w:rsidRDefault="006E5275" w:rsidP="00FB6BCC">
            <w:pPr>
              <w:ind w:firstLine="0"/>
            </w:pPr>
            <w:r>
              <w:t>П</w:t>
            </w:r>
            <w:r w:rsidR="00900E44" w:rsidRPr="00C442B5">
              <w:t>рограммное обеспечение</w:t>
            </w:r>
          </w:p>
        </w:tc>
      </w:tr>
      <w:tr w:rsidR="00900E44" w:rsidRPr="00C442B5" w14:paraId="01D9F0E3" w14:textId="77777777" w:rsidTr="00FB6BCC">
        <w:tc>
          <w:tcPr>
            <w:tcW w:w="846" w:type="dxa"/>
          </w:tcPr>
          <w:p w14:paraId="7F4E96F8" w14:textId="77777777" w:rsidR="00900E44" w:rsidRPr="00C442B5" w:rsidRDefault="00900E44" w:rsidP="00FB6BCC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5</w:t>
            </w:r>
          </w:p>
        </w:tc>
        <w:tc>
          <w:tcPr>
            <w:tcW w:w="3276" w:type="dxa"/>
          </w:tcPr>
          <w:p w14:paraId="0502A0BB" w14:textId="77777777" w:rsidR="00900E44" w:rsidRPr="00C442B5" w:rsidRDefault="00900E44" w:rsidP="00FB6BCC">
            <w:pPr>
              <w:ind w:firstLine="33"/>
            </w:pPr>
            <w:r w:rsidRPr="00C442B5">
              <w:t>Тестирование программы</w:t>
            </w:r>
          </w:p>
        </w:tc>
        <w:tc>
          <w:tcPr>
            <w:tcW w:w="1685" w:type="dxa"/>
          </w:tcPr>
          <w:p w14:paraId="50DCEA7E" w14:textId="6F08DEA4" w:rsidR="00900E44" w:rsidRPr="00C442B5" w:rsidRDefault="008D236B" w:rsidP="00FB6BCC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461CC554" w14:textId="77777777" w:rsidR="00900E44" w:rsidRPr="00C442B5" w:rsidRDefault="00900E44" w:rsidP="00FB6BCC">
            <w:pPr>
              <w:ind w:firstLine="0"/>
            </w:pPr>
            <w:r w:rsidRPr="00C442B5">
              <w:t xml:space="preserve">Программное обеспечение должно быть протестировано на </w:t>
            </w:r>
            <w:r w:rsidRPr="00C442B5">
              <w:lastRenderedPageBreak/>
              <w:t xml:space="preserve">основе методики </w:t>
            </w:r>
            <w:r>
              <w:t>испытаний</w:t>
            </w:r>
          </w:p>
        </w:tc>
        <w:tc>
          <w:tcPr>
            <w:tcW w:w="2016" w:type="dxa"/>
          </w:tcPr>
          <w:p w14:paraId="58CB1463" w14:textId="2D331E9B" w:rsidR="00900E44" w:rsidRPr="00C442B5" w:rsidRDefault="006E5275" w:rsidP="00FB6BCC">
            <w:pPr>
              <w:ind w:firstLine="0"/>
            </w:pPr>
            <w:r>
              <w:lastRenderedPageBreak/>
              <w:t>С</w:t>
            </w:r>
            <w:r w:rsidR="00900E44" w:rsidRPr="00C442B5">
              <w:t xml:space="preserve"> недоработок и ошибок в работе программного обеспечения</w:t>
            </w:r>
          </w:p>
        </w:tc>
      </w:tr>
      <w:tr w:rsidR="00900E44" w:rsidRPr="00C442B5" w14:paraId="2B8CAD96" w14:textId="77777777" w:rsidTr="00FB6BCC">
        <w:tc>
          <w:tcPr>
            <w:tcW w:w="846" w:type="dxa"/>
          </w:tcPr>
          <w:p w14:paraId="20FADC8E" w14:textId="77777777" w:rsidR="00900E44" w:rsidRPr="00C442B5" w:rsidRDefault="00900E44" w:rsidP="00FB6BCC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6</w:t>
            </w:r>
          </w:p>
        </w:tc>
        <w:tc>
          <w:tcPr>
            <w:tcW w:w="3276" w:type="dxa"/>
          </w:tcPr>
          <w:p w14:paraId="52EBEDE2" w14:textId="77777777" w:rsidR="00900E44" w:rsidRPr="00C442B5" w:rsidRDefault="00900E44" w:rsidP="00FB6BCC">
            <w:pPr>
              <w:ind w:firstLine="33"/>
            </w:pPr>
            <w:r w:rsidRPr="00C442B5">
              <w:t>Доработка программы</w:t>
            </w:r>
          </w:p>
        </w:tc>
        <w:tc>
          <w:tcPr>
            <w:tcW w:w="1685" w:type="dxa"/>
          </w:tcPr>
          <w:p w14:paraId="4011CDB8" w14:textId="67DB7B43" w:rsidR="00900E44" w:rsidRPr="00C442B5" w:rsidRDefault="008D236B" w:rsidP="00FB6BCC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060DE4CA" w14:textId="77777777" w:rsidR="00900E44" w:rsidRPr="00C442B5" w:rsidRDefault="00900E44" w:rsidP="00FB6BCC">
            <w:pPr>
              <w:ind w:firstLine="0"/>
            </w:pPr>
            <w:r w:rsidRPr="00C442B5">
              <w:t>Цель данного этапа заключается в исправлении недочетов, обнаруженных на прошлом этапе</w:t>
            </w:r>
          </w:p>
        </w:tc>
        <w:tc>
          <w:tcPr>
            <w:tcW w:w="2016" w:type="dxa"/>
          </w:tcPr>
          <w:p w14:paraId="76941F96" w14:textId="22BCD748" w:rsidR="00900E44" w:rsidRPr="00C442B5" w:rsidRDefault="006E5275" w:rsidP="006E5275">
            <w:pPr>
              <w:ind w:firstLine="0"/>
            </w:pPr>
            <w:r>
              <w:t>Ошибки устранены</w:t>
            </w:r>
          </w:p>
        </w:tc>
      </w:tr>
      <w:tr w:rsidR="00900E44" w:rsidRPr="00C442B5" w14:paraId="4DBECD7F" w14:textId="77777777" w:rsidTr="00FB6BCC">
        <w:tc>
          <w:tcPr>
            <w:tcW w:w="846" w:type="dxa"/>
          </w:tcPr>
          <w:p w14:paraId="4EEC2324" w14:textId="77777777" w:rsidR="00900E44" w:rsidRPr="00C442B5" w:rsidRDefault="00900E44" w:rsidP="00FB6BCC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7</w:t>
            </w:r>
          </w:p>
        </w:tc>
        <w:tc>
          <w:tcPr>
            <w:tcW w:w="3276" w:type="dxa"/>
          </w:tcPr>
          <w:p w14:paraId="540CF923" w14:textId="337E32B3" w:rsidR="00900E44" w:rsidRPr="00C442B5" w:rsidRDefault="006E5275" w:rsidP="00FB6BCC">
            <w:pPr>
              <w:ind w:firstLine="33"/>
            </w:pPr>
            <w:r>
              <w:t>Написание документации</w:t>
            </w:r>
          </w:p>
        </w:tc>
        <w:tc>
          <w:tcPr>
            <w:tcW w:w="1685" w:type="dxa"/>
          </w:tcPr>
          <w:p w14:paraId="10BEA47C" w14:textId="62D48800" w:rsidR="00900E44" w:rsidRPr="00C442B5" w:rsidRDefault="006E5275" w:rsidP="00FB6BCC">
            <w:pPr>
              <w:ind w:firstLine="0"/>
            </w:pPr>
            <w:r>
              <w:t>2</w:t>
            </w:r>
            <w:r w:rsidR="008D236B">
              <w:t xml:space="preserve"> </w:t>
            </w:r>
            <w:r w:rsidR="00900E44" w:rsidRPr="00C442B5">
              <w:t>неде</w:t>
            </w:r>
            <w:r w:rsidR="00900E44">
              <w:t>л</w:t>
            </w:r>
            <w:r>
              <w:t>и</w:t>
            </w:r>
          </w:p>
        </w:tc>
        <w:tc>
          <w:tcPr>
            <w:tcW w:w="2372" w:type="dxa"/>
          </w:tcPr>
          <w:p w14:paraId="56D4CAEC" w14:textId="63B94567" w:rsidR="00D11C95" w:rsidRPr="003F3A8B" w:rsidRDefault="00D11C95" w:rsidP="00D11C95">
            <w:pPr>
              <w:pStyle w:val="vgutTableText"/>
            </w:pPr>
            <w:r>
              <w:t>Н</w:t>
            </w:r>
            <w:r w:rsidRPr="003F3A8B">
              <w:t>астоящ</w:t>
            </w:r>
            <w:r>
              <w:t>ая</w:t>
            </w:r>
            <w:r w:rsidRPr="003F3A8B">
              <w:t xml:space="preserve"> </w:t>
            </w:r>
            <w:r>
              <w:t>система</w:t>
            </w:r>
            <w:r w:rsidRPr="003F3A8B">
              <w:t xml:space="preserve"> и методик</w:t>
            </w:r>
            <w:r>
              <w:t>а</w:t>
            </w:r>
            <w:r w:rsidRPr="003F3A8B">
              <w:t xml:space="preserve"> испытаний; </w:t>
            </w:r>
          </w:p>
          <w:p w14:paraId="3C79954E" w14:textId="4D792827" w:rsidR="00D11C95" w:rsidRDefault="00D11C95" w:rsidP="00D11C95">
            <w:pPr>
              <w:pStyle w:val="vgutTableText"/>
            </w:pPr>
            <w:r>
              <w:t>Р</w:t>
            </w:r>
            <w:r w:rsidRPr="003F3A8B">
              <w:t>уководство пользователя на разработанное ПО</w:t>
            </w:r>
            <w:r>
              <w:t>;</w:t>
            </w:r>
          </w:p>
          <w:p w14:paraId="1F619573" w14:textId="047CBEAB" w:rsidR="00D11C95" w:rsidRDefault="00D11C95" w:rsidP="00D11C95">
            <w:pPr>
              <w:pStyle w:val="vgutTableText"/>
            </w:pPr>
            <w:r>
              <w:t>Руководство пользователя;</w:t>
            </w:r>
          </w:p>
          <w:p w14:paraId="7DAF1485" w14:textId="60489B0B" w:rsidR="00D11C95" w:rsidRDefault="00D11C95" w:rsidP="00D11C95">
            <w:pPr>
              <w:pStyle w:val="vgutTableText"/>
            </w:pPr>
            <w:r>
              <w:t>Руководство программиста;</w:t>
            </w:r>
          </w:p>
          <w:p w14:paraId="36438B8C" w14:textId="77777777" w:rsidR="00D11C95" w:rsidRDefault="00D11C95" w:rsidP="00D11C95">
            <w:pPr>
              <w:pStyle w:val="vgutTableText"/>
            </w:pPr>
            <w:r>
              <w:t xml:space="preserve">Аналитическая </w:t>
            </w:r>
            <w:r>
              <w:t>з</w:t>
            </w:r>
            <w:r>
              <w:t>аписка;</w:t>
            </w:r>
          </w:p>
          <w:p w14:paraId="7CB8EAAE" w14:textId="1DDCAF73" w:rsidR="00900E44" w:rsidRPr="00C442B5" w:rsidRDefault="00D11C95" w:rsidP="00D11C95">
            <w:pPr>
              <w:pStyle w:val="vgutTableText"/>
            </w:pPr>
            <w:r>
              <w:t>Технический проект.</w:t>
            </w:r>
          </w:p>
        </w:tc>
        <w:tc>
          <w:tcPr>
            <w:tcW w:w="2016" w:type="dxa"/>
          </w:tcPr>
          <w:p w14:paraId="5D1019E8" w14:textId="3F58CB26" w:rsidR="00900E44" w:rsidRPr="00C442B5" w:rsidRDefault="00E31781" w:rsidP="00FB6BCC">
            <w:pPr>
              <w:ind w:firstLine="0"/>
            </w:pPr>
            <w:r>
              <w:t>Готовая документация</w:t>
            </w:r>
          </w:p>
        </w:tc>
      </w:tr>
    </w:tbl>
    <w:p w14:paraId="2BDE506A" w14:textId="77777777" w:rsidR="00900E44" w:rsidRDefault="00900E44" w:rsidP="00900E44"/>
    <w:p w14:paraId="0ABFACBB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76523A94" w14:textId="77777777" w:rsidR="00900E44" w:rsidRDefault="00900E44" w:rsidP="00900E44">
      <w:pPr>
        <w:pStyle w:val="1"/>
      </w:pPr>
      <w:bookmarkStart w:id="55" w:name="_Toc147068501"/>
      <w:bookmarkStart w:id="56" w:name="_Toc149230691"/>
      <w:r>
        <w:lastRenderedPageBreak/>
        <w:t>Требования к документации</w:t>
      </w:r>
      <w:bookmarkEnd w:id="55"/>
      <w:bookmarkEnd w:id="56"/>
    </w:p>
    <w:p w14:paraId="05052B76" w14:textId="77777777" w:rsidR="007D288D" w:rsidRDefault="007D288D" w:rsidP="007D288D">
      <w:r>
        <w:t>Документирование должно быть обязательным для всех этапов проекта, начиная с его разработки до установки и тестирования.</w:t>
      </w:r>
    </w:p>
    <w:p w14:paraId="32610D8F" w14:textId="44740C7A" w:rsidR="007D288D" w:rsidRDefault="007D288D" w:rsidP="007D288D">
      <w:r>
        <w:t>Техническое задание должно быть четким и понятным, чтобы все участники проекта могли понимать его содержание</w:t>
      </w:r>
      <w:r w:rsidR="003654B8">
        <w:t xml:space="preserve"> без дополнительных разъяснений.</w:t>
      </w:r>
    </w:p>
    <w:p w14:paraId="5051E98F" w14:textId="488E8FD3" w:rsidR="007D288D" w:rsidRDefault="007D288D" w:rsidP="007D288D">
      <w:r>
        <w:t>Документирование должно быть организовано логически и систематически, чтобы информация была структу</w:t>
      </w:r>
      <w:r w:rsidR="003654B8">
        <w:t>рированной и удобной для чтения.</w:t>
      </w:r>
    </w:p>
    <w:p w14:paraId="7179FF25" w14:textId="6DCBAB92" w:rsidR="007D288D" w:rsidRDefault="007D288D" w:rsidP="007D288D">
      <w:r>
        <w:t>В техническом задании должны быть учтены все требования и спецификации, которые необходимы д</w:t>
      </w:r>
      <w:r w:rsidR="003654B8">
        <w:t>ля успешного выполнения проекта.</w:t>
      </w:r>
    </w:p>
    <w:p w14:paraId="703E135E" w14:textId="4038EE17" w:rsidR="007D288D" w:rsidRDefault="007D288D" w:rsidP="007D288D">
      <w:r>
        <w:t xml:space="preserve">Техническое задание должно быть согласовано со всеми участниками проекта, чтобы избежать </w:t>
      </w:r>
      <w:r w:rsidR="003654B8">
        <w:t>недопонимания и ошибок в работе.</w:t>
      </w:r>
    </w:p>
    <w:p w14:paraId="1879F0C4" w14:textId="77777777" w:rsidR="007D288D" w:rsidRDefault="007D288D" w:rsidP="007D288D">
      <w:r>
        <w:t>Если в процессе выполнения проекта возникают новые требования или изменения, документация должна быть обновлена, чтобы отразить эти изменения.</w:t>
      </w:r>
    </w:p>
    <w:p w14:paraId="24053187" w14:textId="77777777" w:rsidR="00900E44" w:rsidRDefault="00900E44" w:rsidP="00900E44"/>
    <w:p w14:paraId="7649D49E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096EA3AB" w14:textId="77777777" w:rsidR="00900E44" w:rsidRDefault="00900E44" w:rsidP="00900E44">
      <w:pPr>
        <w:pStyle w:val="1"/>
      </w:pPr>
      <w:bookmarkStart w:id="57" w:name="_Toc147068502"/>
      <w:bookmarkStart w:id="58" w:name="_Toc149230692"/>
      <w:r>
        <w:lastRenderedPageBreak/>
        <w:t>Порядок контроля и приемки</w:t>
      </w:r>
      <w:bookmarkEnd w:id="57"/>
      <w:bookmarkEnd w:id="58"/>
    </w:p>
    <w:p w14:paraId="74898ABE" w14:textId="77777777" w:rsidR="00900E44" w:rsidRDefault="00900E44" w:rsidP="00900E44">
      <w:pPr>
        <w:pStyle w:val="2"/>
      </w:pPr>
      <w:bookmarkStart w:id="59" w:name="_Toc147068503"/>
      <w:bookmarkStart w:id="60" w:name="_Toc149230693"/>
      <w:r>
        <w:t>Виды испытаний</w:t>
      </w:r>
      <w:bookmarkEnd w:id="59"/>
      <w:bookmarkEnd w:id="60"/>
    </w:p>
    <w:p w14:paraId="22D927C9" w14:textId="77777777" w:rsidR="00900E44" w:rsidRPr="001065F6" w:rsidRDefault="00900E44" w:rsidP="00900E44">
      <w:pPr>
        <w:spacing w:before="100" w:beforeAutospacing="1"/>
        <w:rPr>
          <w:rFonts w:cs="Times New Roman"/>
        </w:rPr>
      </w:pPr>
      <w:r w:rsidRPr="17A9276D">
        <w:rPr>
          <w:rFonts w:cs="Times New Roman"/>
        </w:rPr>
        <w:t>Во время испытаний проверить работу программы по следующим позициям:</w:t>
      </w:r>
    </w:p>
    <w:p w14:paraId="7FD818FE" w14:textId="77777777" w:rsidR="00900E44" w:rsidRPr="001065F6" w:rsidRDefault="00900E44" w:rsidP="00900E44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н</w:t>
      </w:r>
      <w:r w:rsidRPr="001065F6">
        <w:rPr>
          <w:rFonts w:cs="Times New Roman"/>
          <w:szCs w:val="24"/>
        </w:rPr>
        <w:t>абор функциональных тестов</w:t>
      </w:r>
      <w:r>
        <w:rPr>
          <w:rFonts w:cs="Times New Roman"/>
          <w:szCs w:val="24"/>
        </w:rPr>
        <w:t>;</w:t>
      </w:r>
    </w:p>
    <w:p w14:paraId="2043B359" w14:textId="77777777" w:rsidR="00900E44" w:rsidRPr="001065F6" w:rsidRDefault="00900E44" w:rsidP="00900E44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Pr="001065F6">
        <w:rPr>
          <w:rFonts w:cs="Times New Roman"/>
          <w:szCs w:val="24"/>
        </w:rPr>
        <w:t>орректное функционирование заданных в техническом задании функций</w:t>
      </w:r>
      <w:r>
        <w:rPr>
          <w:rFonts w:cs="Times New Roman"/>
          <w:szCs w:val="24"/>
        </w:rPr>
        <w:t>;</w:t>
      </w:r>
    </w:p>
    <w:p w14:paraId="60442689" w14:textId="2974AE48" w:rsidR="00900E44" w:rsidRDefault="00900E44" w:rsidP="00900E44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Pr="001065F6">
        <w:rPr>
          <w:rFonts w:cs="Times New Roman"/>
          <w:szCs w:val="24"/>
        </w:rPr>
        <w:t>озможность функционирования на ЭВМ с указанными минимальными системными требованиями</w:t>
      </w:r>
      <w:r w:rsidR="003654B8">
        <w:rPr>
          <w:rFonts w:cs="Times New Roman"/>
          <w:szCs w:val="24"/>
        </w:rPr>
        <w:t>.</w:t>
      </w:r>
    </w:p>
    <w:p w14:paraId="3187415E" w14:textId="77777777" w:rsidR="00900E44" w:rsidRDefault="00900E44" w:rsidP="00900E44">
      <w:pPr>
        <w:pStyle w:val="2"/>
      </w:pPr>
      <w:bookmarkStart w:id="61" w:name="_Toc147068504"/>
      <w:bookmarkStart w:id="62" w:name="_Toc149230694"/>
      <w:r>
        <w:t>Общие требования</w:t>
      </w:r>
      <w:bookmarkEnd w:id="61"/>
      <w:bookmarkEnd w:id="62"/>
    </w:p>
    <w:p w14:paraId="2CE386B2" w14:textId="519C7E87" w:rsidR="00900E44" w:rsidRPr="001237B1" w:rsidRDefault="00900E44" w:rsidP="00900E44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>Испытания проводятся комиссией, включающей представителей заказчика:</w:t>
      </w:r>
    </w:p>
    <w:p w14:paraId="78415382" w14:textId="227E89C1" w:rsidR="00900E44" w:rsidRPr="00605E3C" w:rsidRDefault="00E31781" w:rsidP="00E31781">
      <w:pPr>
        <w:pStyle w:val="a0"/>
      </w:pPr>
      <w:r>
        <w:rPr>
          <w:rFonts w:cs="Times New Roman"/>
        </w:rPr>
        <w:t xml:space="preserve">Руководитель учебной практики, </w:t>
      </w:r>
      <w:proofErr w:type="spellStart"/>
      <w:r>
        <w:rPr>
          <w:rFonts w:cs="Times New Roman"/>
        </w:rPr>
        <w:t>Долженкова</w:t>
      </w:r>
      <w:proofErr w:type="spellEnd"/>
      <w:r>
        <w:rPr>
          <w:rFonts w:cs="Times New Roman"/>
        </w:rPr>
        <w:t xml:space="preserve"> М. Л</w:t>
      </w:r>
    </w:p>
    <w:p w14:paraId="7D2D8940" w14:textId="00659D35" w:rsidR="00900E44" w:rsidRPr="00605E3C" w:rsidRDefault="00900E44" w:rsidP="00900E44">
      <w:pPr>
        <w:pStyle w:val="a0"/>
      </w:pPr>
      <w:r w:rsidRPr="00605E3C">
        <w:t>руководитель образовательной программы</w:t>
      </w:r>
      <w:r w:rsidR="00064139">
        <w:t xml:space="preserve"> Сергеева Е.Г.</w:t>
      </w:r>
    </w:p>
    <w:p w14:paraId="56F75329" w14:textId="6E92C825" w:rsidR="00900E44" w:rsidRDefault="00900E44" w:rsidP="00900E44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>Комиссии должны быть предъявлен</w:t>
      </w:r>
      <w:r w:rsidR="003654B8">
        <w:rPr>
          <w:rStyle w:val="normaltextrun"/>
          <w:color w:val="000000" w:themeColor="text1"/>
        </w:rPr>
        <w:t>ы</w:t>
      </w:r>
      <w:r w:rsidR="00362C60">
        <w:rPr>
          <w:rStyle w:val="normaltextrun"/>
          <w:color w:val="000000" w:themeColor="text1"/>
        </w:rPr>
        <w:t xml:space="preserve"> ТЗ,</w:t>
      </w:r>
      <w:r w:rsidRPr="001237B1">
        <w:rPr>
          <w:rStyle w:val="normaltextrun"/>
          <w:color w:val="000000" w:themeColor="text1"/>
        </w:rPr>
        <w:t xml:space="preserve"> доклад</w:t>
      </w:r>
      <w:r w:rsidR="00260E75">
        <w:rPr>
          <w:rStyle w:val="normaltextrun"/>
          <w:color w:val="000000" w:themeColor="text1"/>
        </w:rPr>
        <w:t>, исходный код</w:t>
      </w:r>
      <w:r w:rsidR="00362C60">
        <w:rPr>
          <w:rStyle w:val="normaltextrun"/>
          <w:color w:val="000000" w:themeColor="text1"/>
        </w:rPr>
        <w:t xml:space="preserve"> и готов</w:t>
      </w:r>
      <w:r w:rsidR="00E31781">
        <w:rPr>
          <w:rStyle w:val="normaltextrun"/>
          <w:color w:val="000000" w:themeColor="text1"/>
        </w:rPr>
        <w:t>ая документация</w:t>
      </w:r>
      <w:r w:rsidRPr="001237B1">
        <w:rPr>
          <w:rStyle w:val="normaltextrun"/>
          <w:color w:val="000000" w:themeColor="text1"/>
        </w:rPr>
        <w:t>. Оценка результатов осуществляется комиссией коллегиально.</w:t>
      </w:r>
    </w:p>
    <w:p w14:paraId="42283A9D" w14:textId="3A83DE60" w:rsidR="00900E44" w:rsidRPr="002911A1" w:rsidRDefault="00900E44" w:rsidP="002911A1">
      <w:pPr>
        <w:spacing w:before="0" w:after="200" w:line="276" w:lineRule="auto"/>
        <w:ind w:firstLine="0"/>
        <w:contextualSpacing w:val="0"/>
        <w:jc w:val="left"/>
        <w:rPr>
          <w:color w:val="000000" w:themeColor="text1"/>
        </w:rPr>
      </w:pPr>
    </w:p>
    <w:sectPr w:rsidR="00900E44" w:rsidRPr="002911A1" w:rsidSect="00D2756B">
      <w:headerReference w:type="default" r:id="rId33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5482F" w14:textId="77777777" w:rsidR="00192318" w:rsidRDefault="00192318">
      <w:pPr>
        <w:spacing w:before="0" w:line="240" w:lineRule="auto"/>
      </w:pPr>
      <w:r>
        <w:separator/>
      </w:r>
    </w:p>
  </w:endnote>
  <w:endnote w:type="continuationSeparator" w:id="0">
    <w:p w14:paraId="1B63E04F" w14:textId="77777777" w:rsidR="00192318" w:rsidRDefault="00192318">
      <w:pPr>
        <w:spacing w:before="0" w:line="240" w:lineRule="auto"/>
      </w:pPr>
      <w:r>
        <w:continuationSeparator/>
      </w:r>
    </w:p>
  </w:endnote>
  <w:endnote w:type="continuationNotice" w:id="1">
    <w:p w14:paraId="74D19731" w14:textId="77777777" w:rsidR="00192318" w:rsidRDefault="0019231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Symbols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D2D6D" w14:textId="77777777" w:rsidR="00192318" w:rsidRDefault="00192318" w:rsidP="00990EAC">
      <w:pPr>
        <w:spacing w:before="0" w:line="240" w:lineRule="auto"/>
      </w:pPr>
      <w:r>
        <w:separator/>
      </w:r>
    </w:p>
  </w:footnote>
  <w:footnote w:type="continuationSeparator" w:id="0">
    <w:p w14:paraId="26DD7EAF" w14:textId="77777777" w:rsidR="00192318" w:rsidRDefault="00192318" w:rsidP="00990EAC">
      <w:pPr>
        <w:spacing w:before="0" w:line="240" w:lineRule="auto"/>
      </w:pPr>
      <w:r>
        <w:continuationSeparator/>
      </w:r>
    </w:p>
  </w:footnote>
  <w:footnote w:type="continuationNotice" w:id="1">
    <w:p w14:paraId="4E42C962" w14:textId="77777777" w:rsidR="00192318" w:rsidRDefault="00192318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6B065" w14:textId="000F5422" w:rsidR="0038433A" w:rsidRPr="00C17A21" w:rsidRDefault="0038433A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E429B0">
      <w:rPr>
        <w:rStyle w:val="af1"/>
        <w:noProof/>
      </w:rPr>
      <w:t>25</w:t>
    </w:r>
    <w:r w:rsidRPr="00C17A21">
      <w:rPr>
        <w:rStyle w:val="af1"/>
      </w:rPr>
      <w:fldChar w:fldCharType="end"/>
    </w:r>
  </w:p>
  <w:p w14:paraId="0AA9F560" w14:textId="77777777" w:rsidR="0038433A" w:rsidRPr="008E27BF" w:rsidRDefault="0038433A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0F02FB1"/>
    <w:multiLevelType w:val="hybridMultilevel"/>
    <w:tmpl w:val="96104700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01009"/>
    <w:multiLevelType w:val="hybridMultilevel"/>
    <w:tmpl w:val="A1EA3832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7CF1794"/>
    <w:multiLevelType w:val="hybridMultilevel"/>
    <w:tmpl w:val="900CA4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871607E"/>
    <w:multiLevelType w:val="hybridMultilevel"/>
    <w:tmpl w:val="293071C2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AD47E7A"/>
    <w:multiLevelType w:val="multilevel"/>
    <w:tmpl w:val="75DAB42E"/>
    <w:lvl w:ilvl="0">
      <w:start w:val="1"/>
      <w:numFmt w:val="decimal"/>
      <w:pStyle w:val="1"/>
      <w:lvlText w:val="%1"/>
      <w:lvlJc w:val="left"/>
      <w:pPr>
        <w:ind w:left="432" w:hanging="432"/>
      </w:pPr>
      <w:rPr>
        <w:sz w:val="24"/>
        <w:szCs w:val="36"/>
      </w:r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4743C8"/>
    <w:multiLevelType w:val="hybridMultilevel"/>
    <w:tmpl w:val="136EB22A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97817A2"/>
    <w:multiLevelType w:val="hybridMultilevel"/>
    <w:tmpl w:val="8F5C3EF8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9B8A93A"/>
    <w:multiLevelType w:val="hybridMultilevel"/>
    <w:tmpl w:val="B33A2EBC"/>
    <w:lvl w:ilvl="0" w:tplc="664E2CD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EB248B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00D2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0C8B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504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D27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2A28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1C0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44C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3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4" w15:restartNumberingAfterBreak="0">
    <w:nsid w:val="313B523B"/>
    <w:multiLevelType w:val="hybridMultilevel"/>
    <w:tmpl w:val="D21ADCEC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B52F33"/>
    <w:multiLevelType w:val="hybridMultilevel"/>
    <w:tmpl w:val="F4E469F2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E565DA"/>
    <w:multiLevelType w:val="hybridMultilevel"/>
    <w:tmpl w:val="51C2FD66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8CD1830"/>
    <w:multiLevelType w:val="hybridMultilevel"/>
    <w:tmpl w:val="2250A70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38730C2"/>
    <w:multiLevelType w:val="hybridMultilevel"/>
    <w:tmpl w:val="DD42A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A0F4C23"/>
    <w:multiLevelType w:val="hybridMultilevel"/>
    <w:tmpl w:val="4D62F950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E57CD2"/>
    <w:multiLevelType w:val="hybridMultilevel"/>
    <w:tmpl w:val="9AB0BF20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09439A"/>
    <w:multiLevelType w:val="hybridMultilevel"/>
    <w:tmpl w:val="6C6E15F6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22E2750"/>
    <w:multiLevelType w:val="multilevel"/>
    <w:tmpl w:val="AE92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B37BCF"/>
    <w:multiLevelType w:val="hybridMultilevel"/>
    <w:tmpl w:val="F620B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4424930"/>
    <w:multiLevelType w:val="hybridMultilevel"/>
    <w:tmpl w:val="F226250E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>
    <w:abstractNumId w:val="12"/>
  </w:num>
  <w:num w:numId="2">
    <w:abstractNumId w:val="0"/>
  </w:num>
  <w:num w:numId="3">
    <w:abstractNumId w:val="13"/>
  </w:num>
  <w:num w:numId="4">
    <w:abstractNumId w:val="5"/>
  </w:num>
  <w:num w:numId="5">
    <w:abstractNumId w:val="6"/>
  </w:num>
  <w:num w:numId="6">
    <w:abstractNumId w:val="19"/>
  </w:num>
  <w:num w:numId="7">
    <w:abstractNumId w:val="22"/>
  </w:num>
  <w:num w:numId="8">
    <w:abstractNumId w:val="27"/>
  </w:num>
  <w:num w:numId="9">
    <w:abstractNumId w:val="29"/>
  </w:num>
  <w:num w:numId="10">
    <w:abstractNumId w:val="20"/>
  </w:num>
  <w:num w:numId="11">
    <w:abstractNumId w:val="24"/>
  </w:num>
  <w:num w:numId="12">
    <w:abstractNumId w:val="36"/>
  </w:num>
  <w:num w:numId="13">
    <w:abstractNumId w:val="16"/>
  </w:num>
  <w:num w:numId="14">
    <w:abstractNumId w:val="18"/>
  </w:num>
  <w:num w:numId="15">
    <w:abstractNumId w:val="9"/>
  </w:num>
  <w:num w:numId="16">
    <w:abstractNumId w:val="30"/>
  </w:num>
  <w:num w:numId="17">
    <w:abstractNumId w:val="26"/>
  </w:num>
  <w:num w:numId="18">
    <w:abstractNumId w:val="7"/>
  </w:num>
  <w:num w:numId="19">
    <w:abstractNumId w:val="17"/>
  </w:num>
  <w:num w:numId="20">
    <w:abstractNumId w:val="11"/>
  </w:num>
  <w:num w:numId="21">
    <w:abstractNumId w:val="25"/>
  </w:num>
  <w:num w:numId="22">
    <w:abstractNumId w:val="3"/>
  </w:num>
  <w:num w:numId="23">
    <w:abstractNumId w:val="34"/>
  </w:num>
  <w:num w:numId="24">
    <w:abstractNumId w:val="28"/>
  </w:num>
  <w:num w:numId="25">
    <w:abstractNumId w:val="21"/>
  </w:num>
  <w:num w:numId="26">
    <w:abstractNumId w:val="8"/>
  </w:num>
  <w:num w:numId="27">
    <w:abstractNumId w:val="15"/>
  </w:num>
  <w:num w:numId="28">
    <w:abstractNumId w:val="32"/>
  </w:num>
  <w:num w:numId="29">
    <w:abstractNumId w:val="10"/>
  </w:num>
  <w:num w:numId="30">
    <w:abstractNumId w:val="4"/>
  </w:num>
  <w:num w:numId="31">
    <w:abstractNumId w:val="35"/>
  </w:num>
  <w:num w:numId="32">
    <w:abstractNumId w:val="2"/>
  </w:num>
  <w:num w:numId="33">
    <w:abstractNumId w:val="31"/>
  </w:num>
  <w:num w:numId="34">
    <w:abstractNumId w:val="23"/>
  </w:num>
  <w:num w:numId="35">
    <w:abstractNumId w:val="1"/>
  </w:num>
  <w:num w:numId="36">
    <w:abstractNumId w:val="14"/>
  </w:num>
  <w:num w:numId="37">
    <w:abstractNumId w:val="33"/>
  </w:num>
  <w:num w:numId="38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13148"/>
    <w:rsid w:val="00015480"/>
    <w:rsid w:val="00020C2C"/>
    <w:rsid w:val="00022AC2"/>
    <w:rsid w:val="00024473"/>
    <w:rsid w:val="000268AF"/>
    <w:rsid w:val="00032359"/>
    <w:rsid w:val="00033833"/>
    <w:rsid w:val="00035A26"/>
    <w:rsid w:val="00035F92"/>
    <w:rsid w:val="00037B3E"/>
    <w:rsid w:val="00040D1E"/>
    <w:rsid w:val="0004336A"/>
    <w:rsid w:val="00044093"/>
    <w:rsid w:val="00046056"/>
    <w:rsid w:val="00051403"/>
    <w:rsid w:val="0005745E"/>
    <w:rsid w:val="00061F64"/>
    <w:rsid w:val="00064139"/>
    <w:rsid w:val="00066F6D"/>
    <w:rsid w:val="0008146F"/>
    <w:rsid w:val="00085C24"/>
    <w:rsid w:val="00090736"/>
    <w:rsid w:val="000934BA"/>
    <w:rsid w:val="00094729"/>
    <w:rsid w:val="00096EC7"/>
    <w:rsid w:val="000A1BA7"/>
    <w:rsid w:val="000A537A"/>
    <w:rsid w:val="000C0C5D"/>
    <w:rsid w:val="000C2A5F"/>
    <w:rsid w:val="000C7B86"/>
    <w:rsid w:val="000C7DE5"/>
    <w:rsid w:val="000D3006"/>
    <w:rsid w:val="000D38ED"/>
    <w:rsid w:val="000D3A15"/>
    <w:rsid w:val="000E3C01"/>
    <w:rsid w:val="000E6490"/>
    <w:rsid w:val="00104146"/>
    <w:rsid w:val="00106B06"/>
    <w:rsid w:val="0011316B"/>
    <w:rsid w:val="001157C8"/>
    <w:rsid w:val="001223A9"/>
    <w:rsid w:val="001238DC"/>
    <w:rsid w:val="001275E2"/>
    <w:rsid w:val="0013162A"/>
    <w:rsid w:val="0013287A"/>
    <w:rsid w:val="00135579"/>
    <w:rsid w:val="00150617"/>
    <w:rsid w:val="00155A8D"/>
    <w:rsid w:val="00157139"/>
    <w:rsid w:val="0016119C"/>
    <w:rsid w:val="00164579"/>
    <w:rsid w:val="001663DA"/>
    <w:rsid w:val="001673EC"/>
    <w:rsid w:val="00172DBA"/>
    <w:rsid w:val="001808DF"/>
    <w:rsid w:val="0019044F"/>
    <w:rsid w:val="00192318"/>
    <w:rsid w:val="001A12C2"/>
    <w:rsid w:val="001A50A1"/>
    <w:rsid w:val="001B065B"/>
    <w:rsid w:val="001B0E64"/>
    <w:rsid w:val="001B337F"/>
    <w:rsid w:val="001B3C9B"/>
    <w:rsid w:val="001B794F"/>
    <w:rsid w:val="001C3DB0"/>
    <w:rsid w:val="001D360C"/>
    <w:rsid w:val="001D3FB1"/>
    <w:rsid w:val="001D4488"/>
    <w:rsid w:val="001E1CB4"/>
    <w:rsid w:val="001F1A33"/>
    <w:rsid w:val="001F2DB7"/>
    <w:rsid w:val="001F3C1A"/>
    <w:rsid w:val="001F428C"/>
    <w:rsid w:val="001F5E9C"/>
    <w:rsid w:val="001F61FC"/>
    <w:rsid w:val="001F7D23"/>
    <w:rsid w:val="00201509"/>
    <w:rsid w:val="002275C1"/>
    <w:rsid w:val="0023221D"/>
    <w:rsid w:val="00234403"/>
    <w:rsid w:val="00234BD7"/>
    <w:rsid w:val="00241C37"/>
    <w:rsid w:val="0024448A"/>
    <w:rsid w:val="00244671"/>
    <w:rsid w:val="00244AD0"/>
    <w:rsid w:val="002469D0"/>
    <w:rsid w:val="002502BF"/>
    <w:rsid w:val="00256697"/>
    <w:rsid w:val="00260E75"/>
    <w:rsid w:val="00263185"/>
    <w:rsid w:val="002632BC"/>
    <w:rsid w:val="0026423B"/>
    <w:rsid w:val="00270C38"/>
    <w:rsid w:val="00276CAB"/>
    <w:rsid w:val="00277614"/>
    <w:rsid w:val="00287E94"/>
    <w:rsid w:val="002911A1"/>
    <w:rsid w:val="00292B29"/>
    <w:rsid w:val="00294E80"/>
    <w:rsid w:val="002952BC"/>
    <w:rsid w:val="00295D9C"/>
    <w:rsid w:val="00296BBF"/>
    <w:rsid w:val="002A514A"/>
    <w:rsid w:val="002A56D9"/>
    <w:rsid w:val="002B2BD0"/>
    <w:rsid w:val="002C1982"/>
    <w:rsid w:val="002D354A"/>
    <w:rsid w:val="002D44F3"/>
    <w:rsid w:val="002D5B25"/>
    <w:rsid w:val="002D5ED0"/>
    <w:rsid w:val="002E28E9"/>
    <w:rsid w:val="002F15DD"/>
    <w:rsid w:val="002F5D9B"/>
    <w:rsid w:val="00303DC8"/>
    <w:rsid w:val="00311830"/>
    <w:rsid w:val="00311E97"/>
    <w:rsid w:val="00312254"/>
    <w:rsid w:val="00312F95"/>
    <w:rsid w:val="00317BF7"/>
    <w:rsid w:val="00323F6E"/>
    <w:rsid w:val="00326605"/>
    <w:rsid w:val="00342964"/>
    <w:rsid w:val="00347071"/>
    <w:rsid w:val="00347678"/>
    <w:rsid w:val="00350180"/>
    <w:rsid w:val="00351631"/>
    <w:rsid w:val="00354127"/>
    <w:rsid w:val="003552A3"/>
    <w:rsid w:val="00357CA6"/>
    <w:rsid w:val="00362C60"/>
    <w:rsid w:val="00364D74"/>
    <w:rsid w:val="003654B8"/>
    <w:rsid w:val="00370436"/>
    <w:rsid w:val="003711B3"/>
    <w:rsid w:val="00372C9E"/>
    <w:rsid w:val="00374EF9"/>
    <w:rsid w:val="0037563A"/>
    <w:rsid w:val="00380D25"/>
    <w:rsid w:val="0038433A"/>
    <w:rsid w:val="00386299"/>
    <w:rsid w:val="00386F3E"/>
    <w:rsid w:val="00387E10"/>
    <w:rsid w:val="00390C13"/>
    <w:rsid w:val="00390EAB"/>
    <w:rsid w:val="003915BE"/>
    <w:rsid w:val="00393F45"/>
    <w:rsid w:val="00397496"/>
    <w:rsid w:val="003A21DA"/>
    <w:rsid w:val="003A2A69"/>
    <w:rsid w:val="003A2F6B"/>
    <w:rsid w:val="003A4E95"/>
    <w:rsid w:val="003C2810"/>
    <w:rsid w:val="003D3E93"/>
    <w:rsid w:val="003D61D2"/>
    <w:rsid w:val="003E0217"/>
    <w:rsid w:val="003E09BF"/>
    <w:rsid w:val="003E1A1B"/>
    <w:rsid w:val="003E22A5"/>
    <w:rsid w:val="003E3B91"/>
    <w:rsid w:val="003E58AE"/>
    <w:rsid w:val="003E72CD"/>
    <w:rsid w:val="003E73FE"/>
    <w:rsid w:val="003F3F0D"/>
    <w:rsid w:val="00410843"/>
    <w:rsid w:val="00412E47"/>
    <w:rsid w:val="004347A5"/>
    <w:rsid w:val="00435B0A"/>
    <w:rsid w:val="004409E4"/>
    <w:rsid w:val="00442256"/>
    <w:rsid w:val="00443EBC"/>
    <w:rsid w:val="00446F4B"/>
    <w:rsid w:val="00447629"/>
    <w:rsid w:val="00451E07"/>
    <w:rsid w:val="00455936"/>
    <w:rsid w:val="0045599D"/>
    <w:rsid w:val="004605D9"/>
    <w:rsid w:val="004677DC"/>
    <w:rsid w:val="00467ACF"/>
    <w:rsid w:val="00471FE2"/>
    <w:rsid w:val="00472A19"/>
    <w:rsid w:val="00475A10"/>
    <w:rsid w:val="00476781"/>
    <w:rsid w:val="004767CD"/>
    <w:rsid w:val="00477484"/>
    <w:rsid w:val="0048416D"/>
    <w:rsid w:val="00484895"/>
    <w:rsid w:val="004A0E13"/>
    <w:rsid w:val="004A34C3"/>
    <w:rsid w:val="004A7112"/>
    <w:rsid w:val="004A7A41"/>
    <w:rsid w:val="004B0C8E"/>
    <w:rsid w:val="004B0F88"/>
    <w:rsid w:val="004B62AB"/>
    <w:rsid w:val="004B7636"/>
    <w:rsid w:val="004C5524"/>
    <w:rsid w:val="004D4EA3"/>
    <w:rsid w:val="004E5229"/>
    <w:rsid w:val="004F4D49"/>
    <w:rsid w:val="004F60F3"/>
    <w:rsid w:val="005008C8"/>
    <w:rsid w:val="005017B0"/>
    <w:rsid w:val="00503505"/>
    <w:rsid w:val="005040DD"/>
    <w:rsid w:val="0051150B"/>
    <w:rsid w:val="00512B60"/>
    <w:rsid w:val="00514790"/>
    <w:rsid w:val="00514894"/>
    <w:rsid w:val="0051494D"/>
    <w:rsid w:val="005149AB"/>
    <w:rsid w:val="00514CFD"/>
    <w:rsid w:val="00520133"/>
    <w:rsid w:val="00524056"/>
    <w:rsid w:val="00530053"/>
    <w:rsid w:val="00531E80"/>
    <w:rsid w:val="00532163"/>
    <w:rsid w:val="005343A0"/>
    <w:rsid w:val="005343B2"/>
    <w:rsid w:val="00541DD4"/>
    <w:rsid w:val="00544617"/>
    <w:rsid w:val="005504B1"/>
    <w:rsid w:val="0055198F"/>
    <w:rsid w:val="0055203C"/>
    <w:rsid w:val="005524E9"/>
    <w:rsid w:val="00554344"/>
    <w:rsid w:val="00555E69"/>
    <w:rsid w:val="005560BE"/>
    <w:rsid w:val="0056079D"/>
    <w:rsid w:val="00561F8C"/>
    <w:rsid w:val="0057389A"/>
    <w:rsid w:val="00576138"/>
    <w:rsid w:val="005764B1"/>
    <w:rsid w:val="00584E3E"/>
    <w:rsid w:val="0058659E"/>
    <w:rsid w:val="00592879"/>
    <w:rsid w:val="005972E7"/>
    <w:rsid w:val="005A188B"/>
    <w:rsid w:val="005A24A5"/>
    <w:rsid w:val="005A4E60"/>
    <w:rsid w:val="005B5089"/>
    <w:rsid w:val="005D1D9F"/>
    <w:rsid w:val="005D4ECA"/>
    <w:rsid w:val="005D60CE"/>
    <w:rsid w:val="005E38E8"/>
    <w:rsid w:val="005E7941"/>
    <w:rsid w:val="005F0877"/>
    <w:rsid w:val="005F0B98"/>
    <w:rsid w:val="005F0E03"/>
    <w:rsid w:val="005F47EF"/>
    <w:rsid w:val="006007E9"/>
    <w:rsid w:val="006030ED"/>
    <w:rsid w:val="00605D23"/>
    <w:rsid w:val="00606C43"/>
    <w:rsid w:val="00620630"/>
    <w:rsid w:val="006240DC"/>
    <w:rsid w:val="006252D8"/>
    <w:rsid w:val="0062534D"/>
    <w:rsid w:val="006267F9"/>
    <w:rsid w:val="00627BC1"/>
    <w:rsid w:val="006324C6"/>
    <w:rsid w:val="00636E3B"/>
    <w:rsid w:val="00642FB9"/>
    <w:rsid w:val="00645BED"/>
    <w:rsid w:val="0064643E"/>
    <w:rsid w:val="006604D2"/>
    <w:rsid w:val="00661775"/>
    <w:rsid w:val="006638C9"/>
    <w:rsid w:val="006652DC"/>
    <w:rsid w:val="006673D6"/>
    <w:rsid w:val="006676CB"/>
    <w:rsid w:val="00690607"/>
    <w:rsid w:val="00693EEB"/>
    <w:rsid w:val="00695763"/>
    <w:rsid w:val="0069681D"/>
    <w:rsid w:val="006A3648"/>
    <w:rsid w:val="006A4E6C"/>
    <w:rsid w:val="006A534C"/>
    <w:rsid w:val="006A5DFD"/>
    <w:rsid w:val="006B063E"/>
    <w:rsid w:val="006D422E"/>
    <w:rsid w:val="006D46A3"/>
    <w:rsid w:val="006E36C0"/>
    <w:rsid w:val="006E4EA7"/>
    <w:rsid w:val="006E5275"/>
    <w:rsid w:val="006E62EB"/>
    <w:rsid w:val="006E7B7F"/>
    <w:rsid w:val="006F512D"/>
    <w:rsid w:val="00701738"/>
    <w:rsid w:val="00702405"/>
    <w:rsid w:val="00706D32"/>
    <w:rsid w:val="007125C0"/>
    <w:rsid w:val="0071279D"/>
    <w:rsid w:val="007157E7"/>
    <w:rsid w:val="00717B43"/>
    <w:rsid w:val="00721BFF"/>
    <w:rsid w:val="00741EC2"/>
    <w:rsid w:val="00742384"/>
    <w:rsid w:val="00742650"/>
    <w:rsid w:val="007445A3"/>
    <w:rsid w:val="00747AA0"/>
    <w:rsid w:val="007522DD"/>
    <w:rsid w:val="007630D2"/>
    <w:rsid w:val="00763519"/>
    <w:rsid w:val="007661F7"/>
    <w:rsid w:val="0076691E"/>
    <w:rsid w:val="00767D30"/>
    <w:rsid w:val="00770291"/>
    <w:rsid w:val="00773671"/>
    <w:rsid w:val="00773EC7"/>
    <w:rsid w:val="00775FCB"/>
    <w:rsid w:val="007A0770"/>
    <w:rsid w:val="007A08DD"/>
    <w:rsid w:val="007A3137"/>
    <w:rsid w:val="007A44EC"/>
    <w:rsid w:val="007A670B"/>
    <w:rsid w:val="007A6E05"/>
    <w:rsid w:val="007B2E9D"/>
    <w:rsid w:val="007B79AA"/>
    <w:rsid w:val="007C2693"/>
    <w:rsid w:val="007C39CC"/>
    <w:rsid w:val="007C5DA6"/>
    <w:rsid w:val="007C648D"/>
    <w:rsid w:val="007C6517"/>
    <w:rsid w:val="007D189A"/>
    <w:rsid w:val="007D18D6"/>
    <w:rsid w:val="007D288D"/>
    <w:rsid w:val="007E7DEB"/>
    <w:rsid w:val="007E7EED"/>
    <w:rsid w:val="007F1D7A"/>
    <w:rsid w:val="007F6F16"/>
    <w:rsid w:val="00801271"/>
    <w:rsid w:val="00801482"/>
    <w:rsid w:val="00801B7F"/>
    <w:rsid w:val="00802D2E"/>
    <w:rsid w:val="008047D0"/>
    <w:rsid w:val="0081256F"/>
    <w:rsid w:val="0081417D"/>
    <w:rsid w:val="00815163"/>
    <w:rsid w:val="00815197"/>
    <w:rsid w:val="00816AE0"/>
    <w:rsid w:val="008233FB"/>
    <w:rsid w:val="008239DB"/>
    <w:rsid w:val="00832EB3"/>
    <w:rsid w:val="00847368"/>
    <w:rsid w:val="00850505"/>
    <w:rsid w:val="00851CEE"/>
    <w:rsid w:val="00853022"/>
    <w:rsid w:val="0085476C"/>
    <w:rsid w:val="00855F66"/>
    <w:rsid w:val="00856459"/>
    <w:rsid w:val="00860B07"/>
    <w:rsid w:val="00864DC6"/>
    <w:rsid w:val="00873453"/>
    <w:rsid w:val="00873C68"/>
    <w:rsid w:val="008821B6"/>
    <w:rsid w:val="00885EAC"/>
    <w:rsid w:val="00886644"/>
    <w:rsid w:val="00887461"/>
    <w:rsid w:val="008913CD"/>
    <w:rsid w:val="00895567"/>
    <w:rsid w:val="008A19F3"/>
    <w:rsid w:val="008A3C7E"/>
    <w:rsid w:val="008A447D"/>
    <w:rsid w:val="008A7235"/>
    <w:rsid w:val="008A74E5"/>
    <w:rsid w:val="008B1742"/>
    <w:rsid w:val="008B2FF6"/>
    <w:rsid w:val="008B3835"/>
    <w:rsid w:val="008B5671"/>
    <w:rsid w:val="008B57AD"/>
    <w:rsid w:val="008B7B20"/>
    <w:rsid w:val="008C0D47"/>
    <w:rsid w:val="008C30AA"/>
    <w:rsid w:val="008C6310"/>
    <w:rsid w:val="008D236B"/>
    <w:rsid w:val="008D417C"/>
    <w:rsid w:val="008D6356"/>
    <w:rsid w:val="008E1238"/>
    <w:rsid w:val="008F4105"/>
    <w:rsid w:val="00900E44"/>
    <w:rsid w:val="00907058"/>
    <w:rsid w:val="00907099"/>
    <w:rsid w:val="0090747E"/>
    <w:rsid w:val="009078D1"/>
    <w:rsid w:val="00912AA6"/>
    <w:rsid w:val="0092285C"/>
    <w:rsid w:val="00922A0E"/>
    <w:rsid w:val="009236FA"/>
    <w:rsid w:val="00930B24"/>
    <w:rsid w:val="00931494"/>
    <w:rsid w:val="00940731"/>
    <w:rsid w:val="00941637"/>
    <w:rsid w:val="00942EC6"/>
    <w:rsid w:val="00944557"/>
    <w:rsid w:val="00946800"/>
    <w:rsid w:val="00950955"/>
    <w:rsid w:val="0095138C"/>
    <w:rsid w:val="00955863"/>
    <w:rsid w:val="00957941"/>
    <w:rsid w:val="00957C73"/>
    <w:rsid w:val="00961D9B"/>
    <w:rsid w:val="00962BF3"/>
    <w:rsid w:val="0096798D"/>
    <w:rsid w:val="00970E98"/>
    <w:rsid w:val="009730DA"/>
    <w:rsid w:val="0097494B"/>
    <w:rsid w:val="0097511E"/>
    <w:rsid w:val="0098081B"/>
    <w:rsid w:val="0098133E"/>
    <w:rsid w:val="009863FC"/>
    <w:rsid w:val="0098708B"/>
    <w:rsid w:val="009879EF"/>
    <w:rsid w:val="00990EAC"/>
    <w:rsid w:val="00991D11"/>
    <w:rsid w:val="0099717C"/>
    <w:rsid w:val="00997825"/>
    <w:rsid w:val="009A1CB3"/>
    <w:rsid w:val="009A4D94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F1C8A"/>
    <w:rsid w:val="009F59D7"/>
    <w:rsid w:val="009F6937"/>
    <w:rsid w:val="00A0279B"/>
    <w:rsid w:val="00A06116"/>
    <w:rsid w:val="00A13935"/>
    <w:rsid w:val="00A22E7D"/>
    <w:rsid w:val="00A26122"/>
    <w:rsid w:val="00A34F6C"/>
    <w:rsid w:val="00A3550C"/>
    <w:rsid w:val="00A3581C"/>
    <w:rsid w:val="00A4218F"/>
    <w:rsid w:val="00A43971"/>
    <w:rsid w:val="00A43D43"/>
    <w:rsid w:val="00A50EA5"/>
    <w:rsid w:val="00A51A5D"/>
    <w:rsid w:val="00A52CF3"/>
    <w:rsid w:val="00A54493"/>
    <w:rsid w:val="00A54F03"/>
    <w:rsid w:val="00A631A3"/>
    <w:rsid w:val="00A63893"/>
    <w:rsid w:val="00A64A7D"/>
    <w:rsid w:val="00A6518F"/>
    <w:rsid w:val="00A66360"/>
    <w:rsid w:val="00A67058"/>
    <w:rsid w:val="00A67E0B"/>
    <w:rsid w:val="00A70C76"/>
    <w:rsid w:val="00A7464D"/>
    <w:rsid w:val="00A80780"/>
    <w:rsid w:val="00A82498"/>
    <w:rsid w:val="00A85C75"/>
    <w:rsid w:val="00A93B7E"/>
    <w:rsid w:val="00A94A4B"/>
    <w:rsid w:val="00AA487E"/>
    <w:rsid w:val="00AA50F6"/>
    <w:rsid w:val="00AB047F"/>
    <w:rsid w:val="00AB276B"/>
    <w:rsid w:val="00AB465D"/>
    <w:rsid w:val="00AB7875"/>
    <w:rsid w:val="00AC354C"/>
    <w:rsid w:val="00AC4F31"/>
    <w:rsid w:val="00AC53A7"/>
    <w:rsid w:val="00AC6BFA"/>
    <w:rsid w:val="00AD0740"/>
    <w:rsid w:val="00AD1E5B"/>
    <w:rsid w:val="00AD482E"/>
    <w:rsid w:val="00AD74DC"/>
    <w:rsid w:val="00AE4CE5"/>
    <w:rsid w:val="00AF478D"/>
    <w:rsid w:val="00AF7668"/>
    <w:rsid w:val="00B059EC"/>
    <w:rsid w:val="00B06B73"/>
    <w:rsid w:val="00B125F0"/>
    <w:rsid w:val="00B237DD"/>
    <w:rsid w:val="00B27F07"/>
    <w:rsid w:val="00B3164A"/>
    <w:rsid w:val="00B319B4"/>
    <w:rsid w:val="00B36C5A"/>
    <w:rsid w:val="00B37E6B"/>
    <w:rsid w:val="00B426FB"/>
    <w:rsid w:val="00B62D3F"/>
    <w:rsid w:val="00B63564"/>
    <w:rsid w:val="00B63A5B"/>
    <w:rsid w:val="00B6451B"/>
    <w:rsid w:val="00B64EC2"/>
    <w:rsid w:val="00B6574F"/>
    <w:rsid w:val="00B6663A"/>
    <w:rsid w:val="00B7174E"/>
    <w:rsid w:val="00B775B6"/>
    <w:rsid w:val="00B84157"/>
    <w:rsid w:val="00B85DE0"/>
    <w:rsid w:val="00B955AF"/>
    <w:rsid w:val="00BA5700"/>
    <w:rsid w:val="00BA7A67"/>
    <w:rsid w:val="00BB0350"/>
    <w:rsid w:val="00BB41FD"/>
    <w:rsid w:val="00BB7AEE"/>
    <w:rsid w:val="00BC17B4"/>
    <w:rsid w:val="00BC283C"/>
    <w:rsid w:val="00BD2B75"/>
    <w:rsid w:val="00BD442E"/>
    <w:rsid w:val="00BD738C"/>
    <w:rsid w:val="00BE39B8"/>
    <w:rsid w:val="00BE71FF"/>
    <w:rsid w:val="00BF0033"/>
    <w:rsid w:val="00BF444A"/>
    <w:rsid w:val="00BF44A4"/>
    <w:rsid w:val="00BF7BFF"/>
    <w:rsid w:val="00BF7D1E"/>
    <w:rsid w:val="00C035AA"/>
    <w:rsid w:val="00C07905"/>
    <w:rsid w:val="00C105A1"/>
    <w:rsid w:val="00C10B2D"/>
    <w:rsid w:val="00C11E33"/>
    <w:rsid w:val="00C122F9"/>
    <w:rsid w:val="00C14ACC"/>
    <w:rsid w:val="00C1681F"/>
    <w:rsid w:val="00C17699"/>
    <w:rsid w:val="00C203BD"/>
    <w:rsid w:val="00C2408C"/>
    <w:rsid w:val="00C31609"/>
    <w:rsid w:val="00C435ED"/>
    <w:rsid w:val="00C44D1A"/>
    <w:rsid w:val="00C44F52"/>
    <w:rsid w:val="00C52A0D"/>
    <w:rsid w:val="00C532A1"/>
    <w:rsid w:val="00C54788"/>
    <w:rsid w:val="00C54F79"/>
    <w:rsid w:val="00C61DF4"/>
    <w:rsid w:val="00C63AA2"/>
    <w:rsid w:val="00C6666B"/>
    <w:rsid w:val="00C86701"/>
    <w:rsid w:val="00C8774D"/>
    <w:rsid w:val="00C92C19"/>
    <w:rsid w:val="00C9376A"/>
    <w:rsid w:val="00C93C3A"/>
    <w:rsid w:val="00C96227"/>
    <w:rsid w:val="00CA4490"/>
    <w:rsid w:val="00CA462A"/>
    <w:rsid w:val="00CA46E3"/>
    <w:rsid w:val="00CB1422"/>
    <w:rsid w:val="00CB211A"/>
    <w:rsid w:val="00CC31C5"/>
    <w:rsid w:val="00CC3B6C"/>
    <w:rsid w:val="00CD0A8B"/>
    <w:rsid w:val="00CD1405"/>
    <w:rsid w:val="00CD572C"/>
    <w:rsid w:val="00CE3A3D"/>
    <w:rsid w:val="00CE65F1"/>
    <w:rsid w:val="00CE7A30"/>
    <w:rsid w:val="00CE7A85"/>
    <w:rsid w:val="00CF3B09"/>
    <w:rsid w:val="00CF4EF6"/>
    <w:rsid w:val="00D0476C"/>
    <w:rsid w:val="00D065A6"/>
    <w:rsid w:val="00D11C95"/>
    <w:rsid w:val="00D1204C"/>
    <w:rsid w:val="00D1695C"/>
    <w:rsid w:val="00D24A5D"/>
    <w:rsid w:val="00D26A08"/>
    <w:rsid w:val="00D270A5"/>
    <w:rsid w:val="00D2721A"/>
    <w:rsid w:val="00D2756B"/>
    <w:rsid w:val="00D3115C"/>
    <w:rsid w:val="00D31A36"/>
    <w:rsid w:val="00D37FCB"/>
    <w:rsid w:val="00D4023D"/>
    <w:rsid w:val="00D4069A"/>
    <w:rsid w:val="00D528D2"/>
    <w:rsid w:val="00D54ECC"/>
    <w:rsid w:val="00D664C5"/>
    <w:rsid w:val="00D708AB"/>
    <w:rsid w:val="00D7189D"/>
    <w:rsid w:val="00D730CA"/>
    <w:rsid w:val="00D801DF"/>
    <w:rsid w:val="00D8475D"/>
    <w:rsid w:val="00D86307"/>
    <w:rsid w:val="00D87C7B"/>
    <w:rsid w:val="00D94F64"/>
    <w:rsid w:val="00D978E4"/>
    <w:rsid w:val="00DA33AC"/>
    <w:rsid w:val="00DA64D0"/>
    <w:rsid w:val="00DA6582"/>
    <w:rsid w:val="00DB0DFE"/>
    <w:rsid w:val="00DB67CB"/>
    <w:rsid w:val="00DC22C2"/>
    <w:rsid w:val="00DC575A"/>
    <w:rsid w:val="00DC5ABB"/>
    <w:rsid w:val="00DC5FE1"/>
    <w:rsid w:val="00DD2B98"/>
    <w:rsid w:val="00DD4754"/>
    <w:rsid w:val="00DE03C1"/>
    <w:rsid w:val="00DE18B5"/>
    <w:rsid w:val="00DF09F4"/>
    <w:rsid w:val="00E02B52"/>
    <w:rsid w:val="00E02E0B"/>
    <w:rsid w:val="00E0593E"/>
    <w:rsid w:val="00E13287"/>
    <w:rsid w:val="00E147F4"/>
    <w:rsid w:val="00E208B0"/>
    <w:rsid w:val="00E24640"/>
    <w:rsid w:val="00E26720"/>
    <w:rsid w:val="00E31672"/>
    <w:rsid w:val="00E31781"/>
    <w:rsid w:val="00E36DF7"/>
    <w:rsid w:val="00E4198C"/>
    <w:rsid w:val="00E41AEE"/>
    <w:rsid w:val="00E429B0"/>
    <w:rsid w:val="00E43430"/>
    <w:rsid w:val="00E43897"/>
    <w:rsid w:val="00E4794F"/>
    <w:rsid w:val="00E508A7"/>
    <w:rsid w:val="00E50F28"/>
    <w:rsid w:val="00E60A44"/>
    <w:rsid w:val="00E61B22"/>
    <w:rsid w:val="00E666EA"/>
    <w:rsid w:val="00E74087"/>
    <w:rsid w:val="00E85CEA"/>
    <w:rsid w:val="00E86618"/>
    <w:rsid w:val="00E8690C"/>
    <w:rsid w:val="00E875E2"/>
    <w:rsid w:val="00E87FE1"/>
    <w:rsid w:val="00E97C53"/>
    <w:rsid w:val="00EA6493"/>
    <w:rsid w:val="00EA70F3"/>
    <w:rsid w:val="00EA7476"/>
    <w:rsid w:val="00EA7879"/>
    <w:rsid w:val="00EB0651"/>
    <w:rsid w:val="00EB1F89"/>
    <w:rsid w:val="00EB1FC2"/>
    <w:rsid w:val="00EB6A0B"/>
    <w:rsid w:val="00EC14DF"/>
    <w:rsid w:val="00EC1BB9"/>
    <w:rsid w:val="00EC2126"/>
    <w:rsid w:val="00ED3B32"/>
    <w:rsid w:val="00ED4484"/>
    <w:rsid w:val="00ED6B45"/>
    <w:rsid w:val="00ED7346"/>
    <w:rsid w:val="00ED77F3"/>
    <w:rsid w:val="00EE09CC"/>
    <w:rsid w:val="00EE2CBE"/>
    <w:rsid w:val="00EE45D4"/>
    <w:rsid w:val="00EF1410"/>
    <w:rsid w:val="00EF17A5"/>
    <w:rsid w:val="00F05BB5"/>
    <w:rsid w:val="00F113BF"/>
    <w:rsid w:val="00F15E59"/>
    <w:rsid w:val="00F20633"/>
    <w:rsid w:val="00F20ED0"/>
    <w:rsid w:val="00F2337D"/>
    <w:rsid w:val="00F25908"/>
    <w:rsid w:val="00F26E37"/>
    <w:rsid w:val="00F31112"/>
    <w:rsid w:val="00F32A7C"/>
    <w:rsid w:val="00F34EC4"/>
    <w:rsid w:val="00F374E5"/>
    <w:rsid w:val="00F4271F"/>
    <w:rsid w:val="00F5534E"/>
    <w:rsid w:val="00F560FC"/>
    <w:rsid w:val="00F6042B"/>
    <w:rsid w:val="00F607C1"/>
    <w:rsid w:val="00F62DCD"/>
    <w:rsid w:val="00F640ED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1124"/>
    <w:rsid w:val="00F922B7"/>
    <w:rsid w:val="00FA3223"/>
    <w:rsid w:val="00FA4876"/>
    <w:rsid w:val="00FA4C24"/>
    <w:rsid w:val="00FA6956"/>
    <w:rsid w:val="00FB0572"/>
    <w:rsid w:val="00FB05EA"/>
    <w:rsid w:val="00FB1566"/>
    <w:rsid w:val="00FB16ED"/>
    <w:rsid w:val="00FB3553"/>
    <w:rsid w:val="00FB6BCC"/>
    <w:rsid w:val="00FC0F98"/>
    <w:rsid w:val="00FD0C4A"/>
    <w:rsid w:val="00FD2680"/>
    <w:rsid w:val="00FD7253"/>
    <w:rsid w:val="00FD73B1"/>
    <w:rsid w:val="00FE74F4"/>
    <w:rsid w:val="00FE77D9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51494D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7125C0"/>
  </w:style>
  <w:style w:type="character" w:customStyle="1" w:styleId="13">
    <w:name w:val="Неразрешенное упоминание1"/>
    <w:basedOn w:val="a2"/>
    <w:uiPriority w:val="99"/>
    <w:semiHidden/>
    <w:unhideWhenUsed/>
    <w:rsid w:val="000A1BA7"/>
    <w:rPr>
      <w:color w:val="605E5C"/>
      <w:shd w:val="clear" w:color="auto" w:fill="E1DFDD"/>
    </w:rPr>
  </w:style>
  <w:style w:type="paragraph" w:styleId="afc">
    <w:name w:val="Normal (Web)"/>
    <w:basedOn w:val="a1"/>
    <w:uiPriority w:val="99"/>
    <w:semiHidden/>
    <w:unhideWhenUsed/>
    <w:rsid w:val="00C14AC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d">
    <w:name w:val="FollowedHyperlink"/>
    <w:basedOn w:val="a2"/>
    <w:uiPriority w:val="99"/>
    <w:semiHidden/>
    <w:unhideWhenUsed/>
    <w:rsid w:val="00467AC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bsmarket.ru/for-cafe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kontur.ru/market/obshepit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numbering" Target="numbering.xml"/><Relationship Id="rId15" Type="http://schemas.openxmlformats.org/officeDocument/2006/relationships/hyperlink" Target="https://caffesta.com/ru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891F9A7-6188-482A-A2E3-5F20CF19602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4</TotalTime>
  <Pages>36</Pages>
  <Words>3733</Words>
  <Characters>21282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Дарья Коковихина</cp:lastModifiedBy>
  <cp:revision>2</cp:revision>
  <cp:lastPrinted>2023-12-18T20:35:00Z</cp:lastPrinted>
  <dcterms:created xsi:type="dcterms:W3CDTF">2024-11-16T21:22:00Z</dcterms:created>
  <dcterms:modified xsi:type="dcterms:W3CDTF">2024-11-16T21:22:00Z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